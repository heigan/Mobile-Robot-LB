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Arial"/>
          <w:b/>
        </w:rPr>
        <w:id w:val="-1032193254"/>
        <w:docPartObj>
          <w:docPartGallery w:val="Cover Pages"/>
          <w:docPartUnique/>
        </w:docPartObj>
      </w:sdtPr>
      <w:sdtEndPr>
        <w:rPr>
          <w:b w:val="0"/>
        </w:rPr>
      </w:sdtEndPr>
      <w:sdtContent>
        <w:p w14:paraId="00BE8CDB" w14:textId="77777777" w:rsidR="0092796A" w:rsidRPr="00D04E3A" w:rsidRDefault="0092796A" w:rsidP="00CC19EA">
          <w:pPr>
            <w:shd w:val="clear" w:color="auto" w:fill="FFFFFF"/>
            <w:ind w:left="-284" w:hanging="425"/>
            <w:jc w:val="center"/>
            <w:rPr>
              <w:rFonts w:cs="Arial"/>
              <w:b/>
              <w:sz w:val="24"/>
              <w:szCs w:val="20"/>
            </w:rPr>
          </w:pPr>
          <w:r w:rsidRPr="00D04E3A">
            <w:rPr>
              <w:rFonts w:cs="Arial"/>
              <w:b/>
              <w:sz w:val="24"/>
              <w:szCs w:val="20"/>
            </w:rPr>
            <w:t>МИНИСТЕРСТВО НАУКИ И ВЫСШЕГО ОБРАЗОВАНИЯ РОССИЙСКОЙ ФЕДЕРАЦИИ</w:t>
          </w:r>
        </w:p>
        <w:p w14:paraId="292E4F6E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0"/>
              <w:szCs w:val="18"/>
            </w:rPr>
          </w:pPr>
          <w:r w:rsidRPr="00D04E3A">
            <w:rPr>
              <w:rFonts w:cs="Arial"/>
              <w:color w:val="000000"/>
              <w:sz w:val="24"/>
            </w:rPr>
            <w:t xml:space="preserve">Федеральное государственное автономное образовательное </w:t>
          </w:r>
        </w:p>
        <w:p w14:paraId="70A9E655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4"/>
            </w:rPr>
          </w:pPr>
          <w:r w:rsidRPr="00D04E3A">
            <w:rPr>
              <w:rFonts w:cs="Arial"/>
              <w:color w:val="000000"/>
              <w:sz w:val="24"/>
            </w:rPr>
            <w:t>учреждение</w:t>
          </w:r>
          <w:r w:rsidRPr="00D04E3A">
            <w:rPr>
              <w:rFonts w:cs="Arial"/>
              <w:color w:val="000000"/>
              <w:sz w:val="20"/>
              <w:szCs w:val="18"/>
            </w:rPr>
            <w:t xml:space="preserve"> </w:t>
          </w:r>
          <w:r w:rsidRPr="00D04E3A">
            <w:rPr>
              <w:rFonts w:cs="Arial"/>
              <w:color w:val="000000"/>
              <w:sz w:val="24"/>
            </w:rPr>
            <w:t>высшего образования</w:t>
          </w:r>
        </w:p>
        <w:p w14:paraId="40F63923" w14:textId="77777777" w:rsidR="0092796A" w:rsidRPr="00D04E3A" w:rsidRDefault="0092796A" w:rsidP="00CC19EA">
          <w:pPr>
            <w:shd w:val="clear" w:color="auto" w:fill="FFFFFF"/>
            <w:ind w:left="-284" w:right="-5" w:hanging="425"/>
            <w:jc w:val="center"/>
            <w:rPr>
              <w:rFonts w:cs="Arial"/>
              <w:b/>
              <w:color w:val="000000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НАЦИОНАЛЬНЫЙ ИССЛЕДОВАТЕЛЬСКИЙ</w:t>
          </w:r>
        </w:p>
        <w:p w14:paraId="40FAC550" w14:textId="77777777" w:rsidR="0092796A" w:rsidRPr="00D04E3A" w:rsidRDefault="0092796A" w:rsidP="00CC19EA">
          <w:pPr>
            <w:ind w:left="-284" w:hanging="425"/>
            <w:jc w:val="center"/>
            <w:rPr>
              <w:rFonts w:cs="Arial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ТОМСКИЙ ПОЛИТЕХНИЧЕСКИЙ УНИВЕРСИТЕТ</w:t>
          </w:r>
        </w:p>
        <w:p w14:paraId="6F70607B" w14:textId="77777777" w:rsidR="0092796A" w:rsidRPr="0092796A" w:rsidRDefault="0092796A" w:rsidP="00CC19EA">
          <w:pPr>
            <w:ind w:left="425" w:hanging="425"/>
            <w:jc w:val="center"/>
            <w:rPr>
              <w:rFonts w:eastAsia="Calibri" w:cs="Arial"/>
              <w:szCs w:val="28"/>
            </w:rPr>
          </w:pPr>
          <w:r w:rsidRPr="0092796A">
            <w:rPr>
              <w:rFonts w:eastAsia="Calibri" w:cs="Arial"/>
              <w:noProof/>
            </w:rPr>
            <w:drawing>
              <wp:inline distT="0" distB="0" distL="0" distR="0" wp14:anchorId="350A4C4F" wp14:editId="63347E86">
                <wp:extent cx="900000" cy="862185"/>
                <wp:effectExtent l="0" t="0" r="0" b="0"/>
                <wp:docPr id="171040159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401598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6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32476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Инженерная школа информационных технологий и робототехники</w:t>
          </w:r>
        </w:p>
        <w:p w14:paraId="34E9B92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Отделение автоматизации и робототехники</w:t>
          </w:r>
        </w:p>
        <w:p w14:paraId="057096EA" w14:textId="77777777" w:rsidR="0092796A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Направление 15.0</w:t>
          </w:r>
          <w:r w:rsidR="006F41E7">
            <w:rPr>
              <w:rFonts w:cs="Arial"/>
              <w:szCs w:val="24"/>
            </w:rPr>
            <w:t>4</w:t>
          </w:r>
          <w:r w:rsidRPr="00E810EF">
            <w:rPr>
              <w:rFonts w:cs="Arial"/>
              <w:szCs w:val="24"/>
            </w:rPr>
            <w:t>.06 «Мехатроника и робототехника»</w:t>
          </w:r>
        </w:p>
        <w:p w14:paraId="3A620944" w14:textId="77777777" w:rsidR="00D67292" w:rsidRPr="00E810EF" w:rsidRDefault="00D67292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</w:p>
        <w:p w14:paraId="4B5A33A6" w14:textId="6951136C" w:rsidR="00AB6633" w:rsidRDefault="00AB6633" w:rsidP="00AB6633">
          <w:pPr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«</w:t>
          </w:r>
          <w:r w:rsidR="00A54A9D" w:rsidRPr="00A54A9D">
            <w:rPr>
              <w:rFonts w:cs="Arial"/>
              <w:szCs w:val="24"/>
            </w:rPr>
            <w:t>Сравнение алгоритмов планирования маршрута с объездом статических препятствий на мобильном роботе Robotino</w:t>
          </w:r>
          <w:r w:rsidRPr="00E810EF">
            <w:rPr>
              <w:rFonts w:cs="Arial"/>
              <w:szCs w:val="24"/>
            </w:rPr>
            <w:t>»</w:t>
          </w:r>
        </w:p>
        <w:p w14:paraId="5E7C3A53" w14:textId="4AA0E249" w:rsidR="00AB6633" w:rsidRPr="009B2A76" w:rsidRDefault="00D67292" w:rsidP="00AB6633">
          <w:pPr>
            <w:ind w:left="-284"/>
            <w:jc w:val="center"/>
            <w:rPr>
              <w:rFonts w:eastAsia="Calibri" w:cs="Arial"/>
              <w:szCs w:val="24"/>
              <w:u w:val="single"/>
            </w:rPr>
          </w:pPr>
          <w:r w:rsidRPr="00D67292">
            <w:rPr>
              <w:rFonts w:eastAsia="Calibri" w:cs="Arial"/>
              <w:szCs w:val="24"/>
              <w:u w:val="single"/>
            </w:rPr>
            <w:t xml:space="preserve">Отчет по лабораторной работе № </w:t>
          </w:r>
          <w:r w:rsidR="0086094D">
            <w:rPr>
              <w:rFonts w:eastAsia="Calibri" w:cs="Arial"/>
              <w:szCs w:val="24"/>
              <w:u w:val="single"/>
            </w:rPr>
            <w:t>2</w:t>
          </w:r>
        </w:p>
        <w:p w14:paraId="5ED665E1" w14:textId="7314FF94" w:rsidR="0092796A" w:rsidRPr="00E810EF" w:rsidRDefault="00D67292" w:rsidP="003846BA">
          <w:pPr>
            <w:ind w:left="-284"/>
            <w:jc w:val="center"/>
            <w:rPr>
              <w:rFonts w:eastAsia="Calibri" w:cs="Arial"/>
              <w:szCs w:val="24"/>
            </w:rPr>
          </w:pPr>
          <w:r>
            <w:rPr>
              <w:rFonts w:eastAsia="Calibri" w:cs="Arial"/>
              <w:szCs w:val="24"/>
            </w:rPr>
            <w:t>по</w:t>
          </w:r>
          <w:r w:rsidRPr="009B2A76">
            <w:rPr>
              <w:rFonts w:eastAsia="Calibri" w:cs="Arial"/>
              <w:szCs w:val="24"/>
            </w:rPr>
            <w:t xml:space="preserve"> </w:t>
          </w:r>
          <w:r>
            <w:rPr>
              <w:rFonts w:eastAsia="Calibri" w:cs="Arial"/>
              <w:szCs w:val="24"/>
            </w:rPr>
            <w:t>ди</w:t>
          </w:r>
          <w:r w:rsidR="0092796A" w:rsidRPr="00E810EF">
            <w:rPr>
              <w:rFonts w:eastAsia="Calibri" w:cs="Arial"/>
              <w:szCs w:val="24"/>
            </w:rPr>
            <w:t>сциплин</w:t>
          </w:r>
          <w:r>
            <w:rPr>
              <w:rFonts w:eastAsia="Calibri" w:cs="Arial"/>
              <w:szCs w:val="24"/>
            </w:rPr>
            <w:t>е</w:t>
          </w:r>
          <w:r w:rsidR="0092796A" w:rsidRPr="00E810EF">
            <w:rPr>
              <w:rFonts w:eastAsia="Calibri" w:cs="Arial"/>
              <w:szCs w:val="24"/>
            </w:rPr>
            <w:t xml:space="preserve"> «</w:t>
          </w:r>
          <w:r w:rsidRPr="00D67292">
            <w:rPr>
              <w:rFonts w:eastAsia="Calibri" w:cs="Arial"/>
              <w:szCs w:val="24"/>
            </w:rPr>
            <w:t>Мобильные роботы</w:t>
          </w:r>
          <w:r w:rsidR="0092796A" w:rsidRPr="00E810EF">
            <w:rPr>
              <w:rFonts w:eastAsia="Calibri" w:cs="Arial"/>
              <w:szCs w:val="24"/>
            </w:rPr>
            <w:t xml:space="preserve">» </w:t>
          </w:r>
        </w:p>
        <w:p w14:paraId="620F5FDF" w14:textId="77777777" w:rsidR="004D1800" w:rsidRPr="004D1800" w:rsidRDefault="004D1800" w:rsidP="0092796A">
          <w:pPr>
            <w:ind w:left="-284"/>
            <w:jc w:val="center"/>
            <w:rPr>
              <w:rFonts w:cs="Arial"/>
              <w:szCs w:val="24"/>
            </w:rPr>
          </w:pPr>
        </w:p>
        <w:tbl>
          <w:tblPr>
            <w:tblStyle w:val="a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3964"/>
            <w:gridCol w:w="2479"/>
            <w:gridCol w:w="495"/>
            <w:gridCol w:w="2407"/>
          </w:tblGrid>
          <w:tr w:rsidR="0092796A" w:rsidRPr="0092796A" w14:paraId="676F4186" w14:textId="77777777" w:rsidTr="009B2A76">
            <w:tc>
              <w:tcPr>
                <w:tcW w:w="3964" w:type="dxa"/>
                <w:vAlign w:val="center"/>
              </w:tcPr>
              <w:p w14:paraId="02DDE6E0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Выполнил: студент</w:t>
                </w:r>
              </w:p>
            </w:tc>
            <w:tc>
              <w:tcPr>
                <w:tcW w:w="2479" w:type="dxa"/>
                <w:vAlign w:val="center"/>
              </w:tcPr>
              <w:p w14:paraId="15EED254" w14:textId="77777777" w:rsidR="0092796A" w:rsidRDefault="0092796A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0607A7C7" w14:textId="77777777" w:rsidR="00AB6633" w:rsidRPr="0092796A" w:rsidRDefault="00AB6633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6EBC3DCE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69BF0BC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Лащёнов А.Д.</w:t>
                </w:r>
              </w:p>
            </w:tc>
          </w:tr>
          <w:tr w:rsidR="0092796A" w:rsidRPr="0092796A" w14:paraId="3A2FB903" w14:textId="77777777" w:rsidTr="009B2A76">
            <w:tc>
              <w:tcPr>
                <w:tcW w:w="3964" w:type="dxa"/>
                <w:vAlign w:val="center"/>
              </w:tcPr>
              <w:p w14:paraId="32319ABB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гр. 8Е</w:t>
                </w:r>
                <w:r w:rsidR="00DA0FE9">
                  <w:rPr>
                    <w:rFonts w:eastAsia="Calibri" w:cs="Arial"/>
                    <w:szCs w:val="24"/>
                  </w:rPr>
                  <w:t>М51</w:t>
                </w:r>
              </w:p>
            </w:tc>
            <w:tc>
              <w:tcPr>
                <w:tcW w:w="2479" w:type="dxa"/>
                <w:vAlign w:val="center"/>
              </w:tcPr>
              <w:p w14:paraId="3409C4BC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75CD411A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2"/>
                    <w:szCs w:val="12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5E47765C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76948142" w14:textId="77777777" w:rsidR="0092796A" w:rsidRPr="00E810EF" w:rsidRDefault="0092796A" w:rsidP="00724546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026AC688" w14:textId="77777777" w:rsidTr="009B2A76">
            <w:trPr>
              <w:trHeight w:val="186"/>
            </w:trPr>
            <w:tc>
              <w:tcPr>
                <w:tcW w:w="3964" w:type="dxa"/>
                <w:vAlign w:val="center"/>
              </w:tcPr>
              <w:p w14:paraId="53D981A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A4ED9A6" w14:textId="77777777" w:rsidR="00AB6633" w:rsidRPr="0092796A" w:rsidRDefault="00AB6633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1E009F2E" w14:textId="77777777" w:rsidR="0092796A" w:rsidRPr="0092796A" w:rsidRDefault="0092796A" w:rsidP="0092796A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8E7747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</w:tr>
          <w:tr w:rsidR="0092796A" w:rsidRPr="0092796A" w14:paraId="7933E06A" w14:textId="77777777" w:rsidTr="009B2A76">
            <w:trPr>
              <w:trHeight w:val="113"/>
            </w:trPr>
            <w:tc>
              <w:tcPr>
                <w:tcW w:w="3964" w:type="dxa"/>
                <w:vAlign w:val="center"/>
              </w:tcPr>
              <w:p w14:paraId="554EFAB7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1F517DF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42A1AB3D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F332C36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19D53C9A" w14:textId="77777777" w:rsidTr="009B2A76">
            <w:trPr>
              <w:trHeight w:val="228"/>
            </w:trPr>
            <w:tc>
              <w:tcPr>
                <w:tcW w:w="3964" w:type="dxa"/>
                <w:vAlign w:val="center"/>
              </w:tcPr>
              <w:p w14:paraId="563549AD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55865C3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B44C39B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10DC03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3A85BF0F" w14:textId="77777777" w:rsidTr="009B2A76">
            <w:trPr>
              <w:trHeight w:val="20"/>
            </w:trPr>
            <w:tc>
              <w:tcPr>
                <w:tcW w:w="3964" w:type="dxa"/>
                <w:vAlign w:val="center"/>
              </w:tcPr>
              <w:p w14:paraId="2482ADCC" w14:textId="382ADBF9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Проверил:</w:t>
                </w:r>
                <w:r w:rsidR="00D67292">
                  <w:rPr>
                    <w:rFonts w:eastAsia="Calibri" w:cs="Arial"/>
                    <w:szCs w:val="24"/>
                  </w:rPr>
                  <w:t xml:space="preserve"> </w:t>
                </w:r>
                <w:r w:rsidR="00D67292" w:rsidRPr="00D67292">
                  <w:rPr>
                    <w:rFonts w:eastAsia="Calibri" w:cs="Arial"/>
                    <w:szCs w:val="24"/>
                  </w:rPr>
                  <w:t xml:space="preserve">старший </w:t>
                </w:r>
              </w:p>
            </w:tc>
            <w:tc>
              <w:tcPr>
                <w:tcW w:w="2479" w:type="dxa"/>
                <w:vAlign w:val="center"/>
              </w:tcPr>
              <w:p w14:paraId="44523A6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2196A230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2AD8C416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E73FC1" w14:textId="64B38FD8" w:rsidR="0092796A" w:rsidRPr="00E810EF" w:rsidRDefault="00D67292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D67292">
                  <w:rPr>
                    <w:rFonts w:eastAsia="Calibri" w:cs="Arial"/>
                    <w:szCs w:val="24"/>
                  </w:rPr>
                  <w:t>Поберезкин Н</w:t>
                </w:r>
                <w:r>
                  <w:rPr>
                    <w:rFonts w:eastAsia="Calibri" w:cs="Arial"/>
                    <w:szCs w:val="24"/>
                  </w:rPr>
                  <w:t>.</w:t>
                </w:r>
              </w:p>
            </w:tc>
          </w:tr>
          <w:tr w:rsidR="0092796A" w:rsidRPr="0092796A" w14:paraId="07D435A4" w14:textId="77777777" w:rsidTr="009B2A76">
            <w:tc>
              <w:tcPr>
                <w:tcW w:w="3964" w:type="dxa"/>
                <w:vAlign w:val="center"/>
              </w:tcPr>
              <w:p w14:paraId="37FF642A" w14:textId="5AD3BF5F" w:rsidR="0092796A" w:rsidRPr="00E810EF" w:rsidRDefault="00D67292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D67292">
                  <w:rPr>
                    <w:rFonts w:eastAsia="Calibri" w:cs="Arial"/>
                    <w:szCs w:val="24"/>
                  </w:rPr>
                  <w:t>преподаватель ОАР ИШИТР</w:t>
                </w:r>
              </w:p>
            </w:tc>
            <w:tc>
              <w:tcPr>
                <w:tcW w:w="2479" w:type="dxa"/>
                <w:vAlign w:val="center"/>
              </w:tcPr>
              <w:p w14:paraId="5BB25E3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64D4942E" w14:textId="77777777" w:rsidR="00AB6633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4A4597C1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6ADBA8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174E62FF" w14:textId="77777777" w:rsidTr="009B2A76">
            <w:tc>
              <w:tcPr>
                <w:tcW w:w="3964" w:type="dxa"/>
                <w:vAlign w:val="center"/>
              </w:tcPr>
              <w:p w14:paraId="731A99BC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E88B43C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D775436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5E68378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48B4ED8E" w14:textId="77777777" w:rsidTr="009B2A76">
            <w:tc>
              <w:tcPr>
                <w:tcW w:w="3964" w:type="dxa"/>
                <w:vAlign w:val="center"/>
              </w:tcPr>
              <w:p w14:paraId="353880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39E84CD" w14:textId="77777777" w:rsidR="00AB6633" w:rsidRPr="0092796A" w:rsidRDefault="00AB6633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03599839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F317DD4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4C5D5297" w14:textId="77777777" w:rsidTr="009B2A76">
            <w:trPr>
              <w:trHeight w:val="54"/>
            </w:trPr>
            <w:tc>
              <w:tcPr>
                <w:tcW w:w="3964" w:type="dxa"/>
                <w:vAlign w:val="center"/>
              </w:tcPr>
              <w:p w14:paraId="600A3B9F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039E373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67B883B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CA18AFA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</w:tbl>
        <w:p w14:paraId="3336466B" w14:textId="77777777" w:rsidR="0092796A" w:rsidRDefault="0092796A">
          <w:pPr>
            <w:spacing w:line="259" w:lineRule="auto"/>
            <w:ind w:firstLine="0"/>
            <w:jc w:val="left"/>
            <w:rPr>
              <w:rFonts w:cs="Arial"/>
              <w:szCs w:val="28"/>
              <w:lang w:val="en-US"/>
            </w:rPr>
          </w:pPr>
        </w:p>
        <w:p w14:paraId="44384F5D" w14:textId="77777777" w:rsidR="0092796A" w:rsidRPr="0092796A" w:rsidRDefault="0092796A" w:rsidP="0092796A">
          <w:pPr>
            <w:spacing w:line="259" w:lineRule="auto"/>
            <w:ind w:firstLine="0"/>
            <w:jc w:val="center"/>
            <w:rPr>
              <w:rFonts w:cs="Arial"/>
            </w:rPr>
          </w:pPr>
          <w:r w:rsidRPr="0092796A">
            <w:rPr>
              <w:rFonts w:cs="Arial"/>
            </w:rP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94060625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Cs w:val="22"/>
        </w:rPr>
      </w:sdtEndPr>
      <w:sdtContent>
        <w:p w14:paraId="3F496A1E" w14:textId="77777777" w:rsidR="004D1800" w:rsidRPr="00AA2F5C" w:rsidRDefault="004D1800">
          <w:pPr>
            <w:pStyle w:val="af2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A2F5C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831A237" w14:textId="16580DCA" w:rsidR="009E3BDE" w:rsidRDefault="004D18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1267" w:history="1">
            <w:r w:rsidR="009E3BDE" w:rsidRPr="00783D0F">
              <w:rPr>
                <w:rStyle w:val="af3"/>
                <w:noProof/>
              </w:rPr>
              <w:t>Цель работы</w:t>
            </w:r>
            <w:r w:rsidR="009E3BDE">
              <w:rPr>
                <w:noProof/>
                <w:webHidden/>
              </w:rPr>
              <w:tab/>
            </w:r>
            <w:r w:rsidR="009E3BDE">
              <w:rPr>
                <w:noProof/>
                <w:webHidden/>
              </w:rPr>
              <w:fldChar w:fldCharType="begin"/>
            </w:r>
            <w:r w:rsidR="009E3BDE">
              <w:rPr>
                <w:noProof/>
                <w:webHidden/>
              </w:rPr>
              <w:instrText xml:space="preserve"> PAGEREF _Toc232501267 \h </w:instrText>
            </w:r>
            <w:r w:rsidR="009E3BDE">
              <w:rPr>
                <w:noProof/>
                <w:webHidden/>
              </w:rPr>
            </w:r>
            <w:r w:rsidR="009E3BDE">
              <w:rPr>
                <w:noProof/>
                <w:webHidden/>
              </w:rPr>
              <w:fldChar w:fldCharType="separate"/>
            </w:r>
            <w:r w:rsidR="009E3BDE">
              <w:rPr>
                <w:noProof/>
                <w:webHidden/>
              </w:rPr>
              <w:t>3</w:t>
            </w:r>
            <w:r w:rsidR="009E3BDE">
              <w:rPr>
                <w:noProof/>
                <w:webHidden/>
              </w:rPr>
              <w:fldChar w:fldCharType="end"/>
            </w:r>
          </w:hyperlink>
        </w:p>
        <w:p w14:paraId="2329211A" w14:textId="1C82BD82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68" w:history="1">
            <w:r w:rsidRPr="00783D0F">
              <w:rPr>
                <w:rStyle w:val="af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A581" w14:textId="28B65C3C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69" w:history="1">
            <w:r w:rsidRPr="00783D0F">
              <w:rPr>
                <w:rStyle w:val="af3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3583" w14:textId="6C15E186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0" w:history="1">
            <w:r w:rsidRPr="00783D0F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8895" w14:textId="407BB39C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1" w:history="1">
            <w:r w:rsidRPr="00783D0F">
              <w:rPr>
                <w:rStyle w:val="af3"/>
                <w:noProof/>
              </w:rPr>
              <w:t>Детекция границ поля и построения глобальной систему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7320" w14:textId="599C2B37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2" w:history="1">
            <w:r w:rsidRPr="00783D0F">
              <w:rPr>
                <w:rStyle w:val="af3"/>
                <w:noProof/>
              </w:rPr>
              <w:t>Определение местоположения и ориентации робота в глобальной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8468" w14:textId="54341311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3" w:history="1">
            <w:r w:rsidRPr="00783D0F">
              <w:rPr>
                <w:rStyle w:val="af3"/>
                <w:noProof/>
              </w:rPr>
              <w:t>Детектирование препятствий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B49B2" w14:textId="750100A1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4" w:history="1">
            <w:r w:rsidRPr="00783D0F">
              <w:rPr>
                <w:rStyle w:val="af3"/>
                <w:noProof/>
              </w:rPr>
              <w:t>Построение маршрута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092F" w14:textId="15B1321A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5" w:history="1">
            <w:r w:rsidRPr="00783D0F">
              <w:rPr>
                <w:rStyle w:val="af3"/>
                <w:noProof/>
              </w:rPr>
              <w:t>Подключение к роботу и его отправка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098C" w14:textId="1021FA47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6" w:history="1">
            <w:r w:rsidRPr="00783D0F">
              <w:rPr>
                <w:rStyle w:val="af3"/>
                <w:noProof/>
              </w:rPr>
              <w:t>Проведение тестового заезда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FF8C" w14:textId="322511EF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7" w:history="1">
            <w:r w:rsidRPr="00783D0F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FAE4" w14:textId="495286D5" w:rsidR="004D1800" w:rsidRDefault="004D1800">
          <w:r>
            <w:rPr>
              <w:b/>
              <w:bCs/>
            </w:rPr>
            <w:fldChar w:fldCharType="end"/>
          </w:r>
        </w:p>
      </w:sdtContent>
    </w:sdt>
    <w:p w14:paraId="023BD805" w14:textId="77777777" w:rsidR="000B08B1" w:rsidRDefault="000B08B1">
      <w:pPr>
        <w:rPr>
          <w:rFonts w:cs="Arial"/>
        </w:rPr>
      </w:pPr>
    </w:p>
    <w:p w14:paraId="314A783D" w14:textId="77777777" w:rsidR="00E104E1" w:rsidRDefault="00E104E1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CDAED77" w14:textId="13013B3E" w:rsidR="00E70503" w:rsidRDefault="004D1800" w:rsidP="00BE2E7F">
      <w:pPr>
        <w:pStyle w:val="1"/>
      </w:pPr>
      <w:bookmarkStart w:id="0" w:name="_Toc232501267"/>
      <w:r>
        <w:lastRenderedPageBreak/>
        <w:t>Цель работы</w:t>
      </w:r>
      <w:bookmarkEnd w:id="0"/>
    </w:p>
    <w:p w14:paraId="2F2FD0C3" w14:textId="77777777" w:rsidR="001E1CDA" w:rsidRDefault="001E1CDA" w:rsidP="001E1CDA">
      <w:pPr>
        <w:rPr>
          <w:b/>
        </w:rPr>
      </w:pPr>
      <w:bookmarkStart w:id="1" w:name="_Toc232501268"/>
      <w:r w:rsidRPr="001E1CDA">
        <w:t>Реализация и проведение сравнительного анализа не менее трех алгоритмов планирования маршрута с объездом статических препятствий.</w:t>
      </w:r>
    </w:p>
    <w:p w14:paraId="05D4CA2C" w14:textId="10372915" w:rsidR="00AB6633" w:rsidRDefault="00FF6B90" w:rsidP="00AB6633">
      <w:pPr>
        <w:pStyle w:val="1"/>
      </w:pPr>
      <w:r>
        <w:t>Задани</w:t>
      </w:r>
      <w:r w:rsidR="00AB6633">
        <w:t>е</w:t>
      </w:r>
      <w:bookmarkEnd w:id="1"/>
    </w:p>
    <w:p w14:paraId="5ABF4B34" w14:textId="65EA6A30" w:rsidR="00E3551D" w:rsidRDefault="00E3551D" w:rsidP="00E3551D">
      <w:r w:rsidRPr="00E3551D">
        <w:t>Требуется реализовать движение робота из точки “А” в точку “Б” с алгоритмом объезда препятствий с выводом координат робота и отображением пройденного пути.</w:t>
      </w:r>
      <w:r w:rsidR="001E1CDA">
        <w:t xml:space="preserve"> </w:t>
      </w:r>
      <w:r w:rsidR="001E1CDA" w:rsidRPr="001E1CDA">
        <w:t>Реализовать необходимо не менее трёх алгоритмов планирования маршрута</w:t>
      </w:r>
      <w:r w:rsidR="001E1CDA">
        <w:t>.</w:t>
      </w:r>
    </w:p>
    <w:p w14:paraId="31A9B468" w14:textId="4B85BFDF" w:rsidR="00E3551D" w:rsidRDefault="00E3551D" w:rsidP="00E3551D">
      <w:pPr>
        <w:pStyle w:val="1"/>
      </w:pPr>
      <w:bookmarkStart w:id="2" w:name="_Toc232501269"/>
      <w:r>
        <w:t>Исходные данные</w:t>
      </w:r>
      <w:bookmarkEnd w:id="2"/>
    </w:p>
    <w:p w14:paraId="768138CC" w14:textId="2B56A7C7" w:rsidR="00E3551D" w:rsidRDefault="00E3551D" w:rsidP="00E3551D">
      <w:r w:rsidRPr="00E3551D">
        <w:t>На поле 2200х2200 мм находится 5 статических препятствий (вид и размеры препятствия на выбор исполнителя). Над полем расположена видеокамера.</w:t>
      </w:r>
    </w:p>
    <w:p w14:paraId="510B9751" w14:textId="77777777" w:rsidR="00E3551D" w:rsidRDefault="00E3551D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F5CBF98" w14:textId="1E4ED344" w:rsidR="001170C3" w:rsidRDefault="004D1800" w:rsidP="00AB6633">
      <w:pPr>
        <w:pStyle w:val="1"/>
      </w:pPr>
      <w:bookmarkStart w:id="3" w:name="_Toc232501270"/>
      <w:r>
        <w:lastRenderedPageBreak/>
        <w:t>Ход работы</w:t>
      </w:r>
      <w:bookmarkEnd w:id="3"/>
    </w:p>
    <w:p w14:paraId="73C7679A" w14:textId="418E71D1" w:rsidR="003B1E15" w:rsidRDefault="00035B22" w:rsidP="00035B22">
      <w:r>
        <w:t>Для выполнения поставленной задачи необходимо:</w:t>
      </w:r>
    </w:p>
    <w:p w14:paraId="7C178F23" w14:textId="55B13BA7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границ поля и определение глобальной систему координат;</w:t>
      </w:r>
    </w:p>
    <w:p w14:paraId="17632FB8" w14:textId="683326C7" w:rsidR="00035B22" w:rsidRDefault="00035B22" w:rsidP="00035B22">
      <w:pPr>
        <w:pStyle w:val="a8"/>
        <w:numPr>
          <w:ilvl w:val="0"/>
          <w:numId w:val="6"/>
        </w:numPr>
      </w:pPr>
      <w:r>
        <w:t>Провести определение местоположения и ориентации робота в глобальной системе;</w:t>
      </w:r>
    </w:p>
    <w:p w14:paraId="1AA8377C" w14:textId="07A07CD1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препятствий;</w:t>
      </w:r>
    </w:p>
    <w:p w14:paraId="425A374B" w14:textId="414BE6CA" w:rsidR="00035B22" w:rsidRDefault="00035B22" w:rsidP="00035B22">
      <w:pPr>
        <w:pStyle w:val="a8"/>
        <w:numPr>
          <w:ilvl w:val="0"/>
          <w:numId w:val="6"/>
        </w:numPr>
      </w:pPr>
      <w:r>
        <w:t>Разработать алгоритм поска маршрута;</w:t>
      </w:r>
    </w:p>
    <w:p w14:paraId="2F55656F" w14:textId="6BB196CB" w:rsidR="00035B22" w:rsidRDefault="00035B22" w:rsidP="00035B22">
      <w:pPr>
        <w:pStyle w:val="a8"/>
        <w:numPr>
          <w:ilvl w:val="0"/>
          <w:numId w:val="6"/>
        </w:numPr>
      </w:pPr>
      <w:r>
        <w:t xml:space="preserve">Разработать алгоритм движения </w:t>
      </w:r>
      <w:r w:rsidRPr="00035B22">
        <w:t>Robotino</w:t>
      </w:r>
      <w:r>
        <w:t>.</w:t>
      </w:r>
    </w:p>
    <w:p w14:paraId="7EB2B048" w14:textId="75F29972" w:rsidR="00035B22" w:rsidRPr="009B2A76" w:rsidRDefault="00035B22" w:rsidP="00035B22">
      <w:pPr>
        <w:pStyle w:val="2"/>
      </w:pPr>
      <w:bookmarkStart w:id="4" w:name="_Toc232501271"/>
      <w:r>
        <w:t xml:space="preserve">Детекция границ поля и построения </w:t>
      </w:r>
      <w:r w:rsidR="008E7F17">
        <w:t>глобальной систему координат</w:t>
      </w:r>
      <w:bookmarkEnd w:id="4"/>
    </w:p>
    <w:p w14:paraId="0CDE7227" w14:textId="54D95507" w:rsidR="008E7F17" w:rsidRDefault="007F2FAE" w:rsidP="008E7F17">
      <w:r>
        <w:t>Для определения границ поля было принято решение вручную указывать точки на видео потоке</w:t>
      </w:r>
      <w:r w:rsidR="00BA455E">
        <w:t>, которые определят углы поля</w:t>
      </w:r>
      <w:r>
        <w:t>.</w:t>
      </w:r>
      <w:r w:rsidR="00BA455E">
        <w:t xml:space="preserve"> Так как поля – прямоугольник, то было принято решение призвать глобальную систему к углам поля.</w:t>
      </w:r>
      <w:r>
        <w:t xml:space="preserve"> Первая точка</w:t>
      </w:r>
      <w:r w:rsidR="00BA455E">
        <w:t xml:space="preserve"> (угол)</w:t>
      </w:r>
      <w:r>
        <w:t xml:space="preserve"> определяет </w:t>
      </w:r>
      <w:r w:rsidR="00BA455E">
        <w:t xml:space="preserve">начало системы координат. Вторая точка определяет направление оси </w:t>
      </w:r>
      <w:r w:rsidR="00BA455E" w:rsidRPr="00BA455E">
        <w:t>абсцисс</w:t>
      </w:r>
      <w:r w:rsidR="00BA455E">
        <w:t xml:space="preserve">. Последняя точка определяет направление оси ординат (см. рис. </w:t>
      </w:r>
      <w:r w:rsidR="009E3BDE" w:rsidRPr="00936E97">
        <w:t>1</w:t>
      </w:r>
      <w:r w:rsidR="00BA455E">
        <w:t>).</w:t>
      </w:r>
    </w:p>
    <w:p w14:paraId="35AE8033" w14:textId="01138BFE" w:rsidR="008A67FB" w:rsidRDefault="008A67FB" w:rsidP="00290642">
      <w:pPr>
        <w:ind w:firstLine="0"/>
        <w:jc w:val="center"/>
      </w:pPr>
      <w:r w:rsidRPr="008A67FB">
        <w:rPr>
          <w:noProof/>
        </w:rPr>
        <w:drawing>
          <wp:inline distT="0" distB="0" distL="0" distR="0" wp14:anchorId="6CCF4FE5" wp14:editId="645664A2">
            <wp:extent cx="2637186" cy="2520000"/>
            <wp:effectExtent l="0" t="0" r="0" b="0"/>
            <wp:docPr id="77626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6338" name=""/>
                    <pic:cNvPicPr/>
                  </pic:nvPicPr>
                  <pic:blipFill rotWithShape="1">
                    <a:blip r:embed="rId9"/>
                    <a:srcRect l="18333" t="4608" r="6080" b="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8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D4F" w:rsidRPr="00664D4F">
        <w:rPr>
          <w:noProof/>
        </w:rPr>
        <w:drawing>
          <wp:inline distT="0" distB="0" distL="0" distR="0" wp14:anchorId="3AED38C3" wp14:editId="32805A43">
            <wp:extent cx="2539612" cy="2520000"/>
            <wp:effectExtent l="0" t="0" r="0" b="0"/>
            <wp:docPr id="25959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91214" name=""/>
                    <pic:cNvPicPr/>
                  </pic:nvPicPr>
                  <pic:blipFill rotWithShape="1">
                    <a:blip r:embed="rId10"/>
                    <a:srcRect l="19526" t="5613" r="6642" b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612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4B8ED" w14:textId="08B90335" w:rsidR="00BA455E" w:rsidRDefault="00BA455E" w:rsidP="00290642">
      <w:pPr>
        <w:pStyle w:val="af4"/>
        <w:ind w:firstLine="0"/>
      </w:pPr>
      <w:r>
        <w:t xml:space="preserve">Рисунок </w:t>
      </w:r>
      <w:fldSimple w:instr=" SEQ Рисунок \* ARABIC ">
        <w:r w:rsidR="009E3BDE">
          <w:rPr>
            <w:noProof/>
          </w:rPr>
          <w:t>1</w:t>
        </w:r>
      </w:fldSimple>
      <w:r>
        <w:t xml:space="preserve"> – Определение границ поля и </w:t>
      </w:r>
      <w:r w:rsidR="00F71EA1">
        <w:t>глобальной системы координат</w:t>
      </w:r>
    </w:p>
    <w:p w14:paraId="28C3E8EC" w14:textId="71C3DDC6" w:rsidR="00F71EA1" w:rsidRDefault="00F71EA1" w:rsidP="00F71EA1">
      <w:pPr>
        <w:pStyle w:val="2"/>
      </w:pPr>
      <w:bookmarkStart w:id="5" w:name="_Toc232501272"/>
      <w:r>
        <w:lastRenderedPageBreak/>
        <w:t>Определение местоположения и ориентации робота в глобальной системе</w:t>
      </w:r>
      <w:bookmarkEnd w:id="5"/>
    </w:p>
    <w:p w14:paraId="46973BFF" w14:textId="77777777" w:rsidR="00166C76" w:rsidRDefault="00166C76" w:rsidP="00166C76">
      <w:r>
        <w:t xml:space="preserve">Локализация мобильного робота осуществляется методом визуальной навигации с использованием двумерных маркеров </w:t>
      </w:r>
      <w:proofErr w:type="spellStart"/>
      <w:r>
        <w:t>ArUco</w:t>
      </w:r>
      <w:proofErr w:type="spellEnd"/>
      <w:r>
        <w:t>. Данный подход обеспечивает высокую точность определения как позиции, так и угла поворота платформы в реальном времени.</w:t>
      </w:r>
    </w:p>
    <w:p w14:paraId="32E57882" w14:textId="77777777" w:rsidR="00166C76" w:rsidRDefault="00166C76" w:rsidP="00166C76">
      <w:r>
        <w:t>Процесс вычисления глобальных координат и ориентации включает следующие этапы:</w:t>
      </w:r>
    </w:p>
    <w:p w14:paraId="284CE905" w14:textId="77777777" w:rsidR="00166C76" w:rsidRDefault="00166C76" w:rsidP="00C32D55">
      <w:pPr>
        <w:pStyle w:val="a8"/>
        <w:numPr>
          <w:ilvl w:val="0"/>
          <w:numId w:val="15"/>
        </w:numPr>
      </w:pPr>
      <w:r>
        <w:t>Детектирование маркера. Каждый кадр с камеры обрабатывается детектором cv2.aruco.ArucoDetector (используется словарь DICT_6X6_50). При успешном распознавании извлекаются пиксельные координаты четырех углов маркера и вычисляется его геометрический центр.</w:t>
      </w:r>
    </w:p>
    <w:p w14:paraId="29943DD5" w14:textId="77777777" w:rsidR="00166C76" w:rsidRDefault="00166C76" w:rsidP="00C32D55">
      <w:pPr>
        <w:pStyle w:val="a8"/>
        <w:numPr>
          <w:ilvl w:val="0"/>
          <w:numId w:val="15"/>
        </w:numPr>
      </w:pPr>
      <w:r>
        <w:t>Перспективное преобразование. Для перехода от искаженной пиксельной системы координат камеры к ортогональному виду сверху применяется матрица перспективного преобразования (M), рассчитанная на этапе калибровки по четырем угловым точкам рабочего поля из файла конфигурации.</w:t>
      </w:r>
    </w:p>
    <w:p w14:paraId="04C2BB09" w14:textId="7D68FCE5" w:rsidR="00166C76" w:rsidRDefault="00166C76" w:rsidP="00C32D55">
      <w:pPr>
        <w:pStyle w:val="a8"/>
        <w:numPr>
          <w:ilvl w:val="0"/>
          <w:numId w:val="15"/>
        </w:numPr>
      </w:pPr>
      <w:r>
        <w:t xml:space="preserve">Перевод в метрическую систему. Спроецированные координаты центра маркера масштабируются с использованием калибровочных коэффициентов </w:t>
      </w:r>
      <w:proofErr w:type="spellStart"/>
      <w:r>
        <w:t>px_x</w:t>
      </w:r>
      <w:proofErr w:type="spellEnd"/>
      <w:r>
        <w:t xml:space="preserve"> и </w:t>
      </w:r>
      <w:proofErr w:type="spellStart"/>
      <w:r>
        <w:t>px_y</w:t>
      </w:r>
      <w:proofErr w:type="spellEnd"/>
      <w:r>
        <w:t xml:space="preserve"> (количество пикселей на метр по осям X и Y). В результате робот получает свои глобальные координаты (X,Y) в метрах относительно начала координат поля (верхний левый угол преобразованного изображения).</w:t>
      </w:r>
    </w:p>
    <w:p w14:paraId="39C80B27" w14:textId="5F23962F" w:rsidR="00166C76" w:rsidRDefault="00166C76" w:rsidP="00C32D55">
      <w:pPr>
        <w:pStyle w:val="a8"/>
        <w:numPr>
          <w:ilvl w:val="0"/>
          <w:numId w:val="15"/>
        </w:numPr>
      </w:pPr>
      <w:r>
        <w:t>Определение ориентации (курса). Угол поворота робота вычисляется на основе координат углов маркера в проекции сверху (</w:t>
      </w:r>
      <w:proofErr w:type="spellStart"/>
      <w:r>
        <w:t>pts_top</w:t>
      </w:r>
      <w:proofErr w:type="spellEnd"/>
      <w:r>
        <w:t>). Базовый угол наклона маркера определяется через арктангенс разности координат его вершин. С учетом конструктивной особенности крепления (ось X робота конструктивно совпадает с осью Y маркера), к полученному значению применяется постоянная поправка −π/2 радиана.</w:t>
      </w:r>
    </w:p>
    <w:p w14:paraId="4A60B01C" w14:textId="77777777" w:rsidR="00166C76" w:rsidRDefault="00166C76" w:rsidP="00C32D55">
      <w:pPr>
        <w:pStyle w:val="a8"/>
        <w:numPr>
          <w:ilvl w:val="0"/>
          <w:numId w:val="15"/>
        </w:numPr>
      </w:pPr>
      <w:r>
        <w:lastRenderedPageBreak/>
        <w:t xml:space="preserve">Валидация положения. Центр робота проверяется функцией cv2.pointPolygonTest на принадлежность многоугольнику рабочего поля. Это позволяет отфильтровать ложные срабатывания, если в кадр случайно попал посторонний </w:t>
      </w:r>
      <w:proofErr w:type="spellStart"/>
      <w:r>
        <w:t>ArUco</w:t>
      </w:r>
      <w:proofErr w:type="spellEnd"/>
      <w:r>
        <w:t>-маркер за пределами трассы.</w:t>
      </w:r>
    </w:p>
    <w:p w14:paraId="369FFDC8" w14:textId="48FBD0A7" w:rsidR="00166C76" w:rsidRDefault="00166C76" w:rsidP="00C32D55">
      <w:pPr>
        <w:pStyle w:val="a8"/>
        <w:numPr>
          <w:ilvl w:val="0"/>
          <w:numId w:val="15"/>
        </w:numPr>
      </w:pPr>
      <w:r>
        <w:t>Полученные метрические координаты центра и угол ориентации далее передаются в модуль кинематики для расчета вектора скоростей и в алгоритм планирования для оценки текущего состояния системы.</w:t>
      </w:r>
    </w:p>
    <w:p w14:paraId="20161D7E" w14:textId="7F0D270C" w:rsidR="004C6303" w:rsidRDefault="004C6303" w:rsidP="00F71EA1">
      <w:r w:rsidRPr="004C6303">
        <w:t xml:space="preserve">На рисунке </w:t>
      </w:r>
      <w:r w:rsidR="009E3BDE" w:rsidRPr="00166C76">
        <w:t>2</w:t>
      </w:r>
      <w:r w:rsidRPr="004C6303">
        <w:t xml:space="preserve"> изображен робот с отрисовкой.</w:t>
      </w:r>
    </w:p>
    <w:p w14:paraId="020CE9B4" w14:textId="77777777" w:rsidR="009B27A6" w:rsidRDefault="009B27A6" w:rsidP="009B27A6">
      <w:pPr>
        <w:pStyle w:val="af4"/>
      </w:pPr>
    </w:p>
    <w:p w14:paraId="588C54B5" w14:textId="50B110DD" w:rsidR="009B27A6" w:rsidRDefault="009B27A6" w:rsidP="009B27A6">
      <w:pPr>
        <w:pStyle w:val="af4"/>
      </w:pPr>
      <w:r>
        <w:rPr>
          <w:noProof/>
        </w:rPr>
        <w:drawing>
          <wp:inline distT="0" distB="0" distL="0" distR="0" wp14:anchorId="7B680720" wp14:editId="096AF9BB">
            <wp:extent cx="3573780" cy="3592195"/>
            <wp:effectExtent l="0" t="0" r="7620" b="8255"/>
            <wp:docPr id="181071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75" r="3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B697" w14:textId="5AC49CFF" w:rsidR="009B27A6" w:rsidRDefault="009B27A6" w:rsidP="009B27A6">
      <w:pPr>
        <w:pStyle w:val="af4"/>
      </w:pPr>
      <w:r>
        <w:t xml:space="preserve">Рисунок </w:t>
      </w:r>
      <w:fldSimple w:instr=" SEQ Рисунок \* ARABIC ">
        <w:r w:rsidR="009E3BDE">
          <w:rPr>
            <w:noProof/>
          </w:rPr>
          <w:t>2</w:t>
        </w:r>
      </w:fldSimple>
      <w:r>
        <w:t xml:space="preserve"> – Определение системы координат робота и его координат в глобальной системе</w:t>
      </w:r>
    </w:p>
    <w:p w14:paraId="345F1D65" w14:textId="77777777" w:rsidR="007246E4" w:rsidRDefault="007246E4">
      <w:pPr>
        <w:spacing w:line="259" w:lineRule="auto"/>
        <w:ind w:firstLine="0"/>
        <w:jc w:val="left"/>
        <w:rPr>
          <w:rFonts w:eastAsiaTheme="majorEastAsia" w:cstheme="majorBidi"/>
          <w:i/>
          <w:color w:val="000000" w:themeColor="text1"/>
          <w:szCs w:val="26"/>
        </w:rPr>
      </w:pPr>
      <w:bookmarkStart w:id="6" w:name="_Toc232501273"/>
      <w:r>
        <w:br w:type="page"/>
      </w:r>
    </w:p>
    <w:p w14:paraId="4AF9BFE2" w14:textId="3EB7F947" w:rsidR="008941F8" w:rsidRDefault="008941F8" w:rsidP="008941F8">
      <w:pPr>
        <w:pStyle w:val="2"/>
      </w:pPr>
      <w:r>
        <w:lastRenderedPageBreak/>
        <w:t>Детектирование препятствий</w:t>
      </w:r>
      <w:bookmarkEnd w:id="6"/>
    </w:p>
    <w:p w14:paraId="467744E1" w14:textId="0B3BD1B2" w:rsidR="008941F8" w:rsidRDefault="007D77F8" w:rsidP="008941F8">
      <w:r w:rsidRPr="007D77F8">
        <w:t xml:space="preserve">Обнаружение препятствий в системе выполняется на основе цветовой фильтрации в цветовом пространстве </w:t>
      </w:r>
      <w:r w:rsidR="00397DC1" w:rsidRPr="00397DC1">
        <w:t>HSV</w:t>
      </w:r>
      <w:r w:rsidR="00397DC1">
        <w:rPr>
          <w:rStyle w:val="af7"/>
        </w:rPr>
        <w:footnoteReference w:id="1"/>
      </w:r>
      <w:r w:rsidR="00C22DE8">
        <w:t>.</w:t>
      </w:r>
    </w:p>
    <w:p w14:paraId="0060CB7A" w14:textId="77777777" w:rsidR="007D77F8" w:rsidRDefault="007D77F8" w:rsidP="00620E3E">
      <w:r w:rsidRPr="007D77F8">
        <w:t>Применение данного подхода обеспечивает устойчивость алгоритма к изменениям освещенности внутри помещения, что критически важно для стабильной работы робота. Тем не менее, для минимизации влияния теней и камерального шума применяется комплекс морфологических операций и геометрических проверок</w:t>
      </w:r>
      <w:r>
        <w:t xml:space="preserve"> </w:t>
      </w:r>
    </w:p>
    <w:p w14:paraId="78524D43" w14:textId="77777777" w:rsidR="007D77F8" w:rsidRDefault="007D77F8" w:rsidP="007D77F8">
      <w:r w:rsidRPr="007D77F8">
        <w:t>Алгоритм построения маски и извлечения данных о препятствиях включает следующие шаги:</w:t>
      </w:r>
    </w:p>
    <w:p w14:paraId="0E0FE79B" w14:textId="77777777" w:rsidR="007D77F8" w:rsidRDefault="007D77F8" w:rsidP="007D77F8">
      <w:pPr>
        <w:pStyle w:val="a8"/>
        <w:numPr>
          <w:ilvl w:val="0"/>
          <w:numId w:val="10"/>
        </w:numPr>
      </w:pPr>
      <w:r>
        <w:t>HSV-фильтрация. Исходный кадр преобразуется из пространства BGR в HSV. К кадру последовательно применяется функция cv2.inRange для заданных цветовых диапазонов (например, красный, зеленый, синий, черный), в результате чего формируется бинарная маска потенциальных препятствий.</w:t>
      </w:r>
    </w:p>
    <w:p w14:paraId="1334D2A5" w14:textId="77777777" w:rsidR="007D77F8" w:rsidRDefault="007D77F8" w:rsidP="007D77F8">
      <w:pPr>
        <w:pStyle w:val="a8"/>
        <w:numPr>
          <w:ilvl w:val="0"/>
          <w:numId w:val="10"/>
        </w:numPr>
      </w:pPr>
      <w:r>
        <w:t xml:space="preserve">Исключение робота и проверка границ. Поскольку </w:t>
      </w:r>
      <w:proofErr w:type="spellStart"/>
      <w:r>
        <w:t>ArUco</w:t>
      </w:r>
      <w:proofErr w:type="spellEnd"/>
      <w:r>
        <w:t xml:space="preserve">-маркер на роботе может быть ошибочно классифицирован как препятствие (особенно при детектировании черного цвета), на бинарную маску </w:t>
      </w:r>
      <w:proofErr w:type="spellStart"/>
      <w:r>
        <w:t>программно</w:t>
      </w:r>
      <w:proofErr w:type="spellEnd"/>
      <w:r>
        <w:t xml:space="preserve"> накладывается черная окружность в координатах центра робота, «стирая» его из поля поиска. Дополнительно центр каждого обнаруженного объекта проверяется функцией cv2.pointPolygonTest на принадлежность многоугольнику рабочего поля, что позволяет исключить ложные срабатывания за его пределами.</w:t>
      </w:r>
    </w:p>
    <w:p w14:paraId="6C81B34B" w14:textId="77777777" w:rsidR="007D77F8" w:rsidRDefault="007D77F8" w:rsidP="007D77F8">
      <w:pPr>
        <w:pStyle w:val="a8"/>
        <w:numPr>
          <w:ilvl w:val="0"/>
          <w:numId w:val="10"/>
        </w:numPr>
      </w:pPr>
      <w:r>
        <w:t>Морфологическая очистка. Для устранения мелкого шума и заполнения внутренних пустот в объектах к маске применяются операции открытия (cv2.MORPH_OPEN с ядром 5×5, 2 итерации) и закрытия (cv2.MORPH_CLOSE с ядром 5×5, 4 итерации).</w:t>
      </w:r>
    </w:p>
    <w:p w14:paraId="46C83CA8" w14:textId="77777777" w:rsidR="007D77F8" w:rsidRDefault="007D77F8" w:rsidP="007D77F8">
      <w:pPr>
        <w:pStyle w:val="a8"/>
        <w:numPr>
          <w:ilvl w:val="0"/>
          <w:numId w:val="10"/>
        </w:numPr>
      </w:pPr>
      <w:r>
        <w:lastRenderedPageBreak/>
        <w:t>Выделение контуров и фильтрация по площади. С помощью функции cv2.findContours (с флагами RETR_EXTERNAL и CHAIN_APPROX_SIMPLE) извлекаются внешние границы объектов. Контуры, площадь которых меньше порогового значения MIN_OBSTACLE_AREA (300 пикселей), отбрасываются как незначительный шум.</w:t>
      </w:r>
    </w:p>
    <w:p w14:paraId="0ACBCEFA" w14:textId="77777777" w:rsidR="007D77F8" w:rsidRDefault="007D77F8" w:rsidP="007D77F8">
      <w:pPr>
        <w:pStyle w:val="a8"/>
        <w:numPr>
          <w:ilvl w:val="0"/>
          <w:numId w:val="10"/>
        </w:numPr>
      </w:pPr>
      <w:r>
        <w:t>Определение центра и перспективное преобразование. Для оставшихся контуров вычисляются пространственные моменты (cv2.moments) для нахождения центра масс в пиксельных координатах. Затем эти координаты преобразуются в вид сверху (в метры) с помощью матрицы перспективного преобразования cv2.perspectiveTransform.</w:t>
      </w:r>
    </w:p>
    <w:p w14:paraId="47D00D69" w14:textId="77777777" w:rsidR="007D77F8" w:rsidRDefault="007D77F8" w:rsidP="007D77F8">
      <w:pPr>
        <w:pStyle w:val="a8"/>
        <w:numPr>
          <w:ilvl w:val="0"/>
          <w:numId w:val="10"/>
        </w:numPr>
      </w:pPr>
      <w:r>
        <w:t>Инфляция (раздувание) препятствий. На этапе планирования маршрута (path_planner.py) создается дискретная сетка проходимости. Ячейки, соответствующие препятствиям, а также границы поля, принудительно помечаются как непроходимые с учетом эффективного радиуса: суммы радиуса робота (</w:t>
      </w:r>
      <w:proofErr w:type="spellStart"/>
      <w:r>
        <w:t>obs_radius_m</w:t>
      </w:r>
      <w:proofErr w:type="spellEnd"/>
      <w:r>
        <w:t>) и заданного безопасного отступа (</w:t>
      </w:r>
      <w:proofErr w:type="spellStart"/>
      <w:r>
        <w:t>safety_margin</w:t>
      </w:r>
      <w:proofErr w:type="spellEnd"/>
      <w:r>
        <w:t>). Это гарантирует, что центр робота физически не сможет приблизиться к препятствию на опасное расстояние.</w:t>
      </w:r>
    </w:p>
    <w:p w14:paraId="1DDCB973" w14:textId="77777777" w:rsidR="00C31FEA" w:rsidRDefault="00C31FEA" w:rsidP="00C31FEA">
      <w:r w:rsidRPr="00C31FEA">
        <w:t xml:space="preserve">Для визуализации процесса и интерфейса оператора в рабочем окне последовательно применяются следующие методы библиотеки </w:t>
      </w:r>
      <w:proofErr w:type="spellStart"/>
      <w:r w:rsidRPr="00C31FEA">
        <w:t>opencv-python</w:t>
      </w:r>
      <w:proofErr w:type="spellEnd"/>
      <w:r w:rsidRPr="00C31FEA">
        <w:t>:</w:t>
      </w:r>
    </w:p>
    <w:p w14:paraId="7D39C456" w14:textId="77777777" w:rsidR="00C31FEA" w:rsidRDefault="00C31FEA" w:rsidP="00113F5D">
      <w:pPr>
        <w:pStyle w:val="a8"/>
        <w:numPr>
          <w:ilvl w:val="0"/>
          <w:numId w:val="12"/>
        </w:numPr>
      </w:pPr>
      <w:r>
        <w:t xml:space="preserve">cv2.circle и cv2.arrowedLine – отрисовка центра робота, его локальной системы координат (ориентированной по положению </w:t>
      </w:r>
      <w:proofErr w:type="spellStart"/>
      <w:r>
        <w:t>ArUco</w:t>
      </w:r>
      <w:proofErr w:type="spellEnd"/>
      <w:r>
        <w:t>-маркера) и глобальных осей координат поля (в нижнем левом углу).</w:t>
      </w:r>
    </w:p>
    <w:p w14:paraId="2C2E047D" w14:textId="77777777" w:rsidR="00C31FEA" w:rsidRDefault="00C31FEA" w:rsidP="00113F5D">
      <w:pPr>
        <w:pStyle w:val="a8"/>
        <w:numPr>
          <w:ilvl w:val="0"/>
          <w:numId w:val="12"/>
        </w:numPr>
      </w:pPr>
      <w:r>
        <w:t>cv2.line – отображение желаемого маршрута (жёлтая линия), построенного алгоритмом планирования.</w:t>
      </w:r>
    </w:p>
    <w:p w14:paraId="7C6F02F4" w14:textId="77777777" w:rsidR="00C31FEA" w:rsidRDefault="00C31FEA" w:rsidP="00113F5D">
      <w:pPr>
        <w:pStyle w:val="a8"/>
        <w:numPr>
          <w:ilvl w:val="0"/>
          <w:numId w:val="12"/>
        </w:numPr>
      </w:pPr>
      <w:r>
        <w:t>Отрисовка доступной для робота области (зелёные точки), вычисленной алгоритмом поиска в ширину (BFS). Установка целевой точки в этой зоне гарантирует успешное построение маршрута.</w:t>
      </w:r>
    </w:p>
    <w:p w14:paraId="49D138C9" w14:textId="77777777" w:rsidR="00C31FEA" w:rsidRDefault="00C31FEA" w:rsidP="00113F5D">
      <w:pPr>
        <w:pStyle w:val="a8"/>
        <w:numPr>
          <w:ilvl w:val="0"/>
          <w:numId w:val="12"/>
        </w:numPr>
      </w:pPr>
      <w:r>
        <w:lastRenderedPageBreak/>
        <w:t>cv2.putText – вывод текстовых меток с текущими координатами робота и цели, а также названия активного алгоритма и длины пути.</w:t>
      </w:r>
    </w:p>
    <w:p w14:paraId="25692CDF" w14:textId="15F6575E" w:rsidR="007F2441" w:rsidRDefault="00C31FEA" w:rsidP="00C31FEA">
      <w:r>
        <w:t xml:space="preserve">Примерный вид визуализации рабочего окна с обнаруженными препятствиями и построенным маршрутом представлен на рисунке </w:t>
      </w:r>
      <w:r w:rsidR="009E3BDE" w:rsidRPr="009E3BDE">
        <w:t>3</w:t>
      </w:r>
      <w:r w:rsidR="007F2441">
        <w:t>.</w:t>
      </w:r>
    </w:p>
    <w:p w14:paraId="183059C5" w14:textId="43871B3B" w:rsidR="003C1107" w:rsidRDefault="008504AA" w:rsidP="000B14B2">
      <w:pPr>
        <w:ind w:firstLine="0"/>
        <w:jc w:val="center"/>
      </w:pPr>
      <w:r w:rsidRPr="008504AA">
        <w:rPr>
          <w:noProof/>
        </w:rPr>
        <w:drawing>
          <wp:inline distT="0" distB="0" distL="0" distR="0" wp14:anchorId="371BA467" wp14:editId="299FB701">
            <wp:extent cx="4521200" cy="4394200"/>
            <wp:effectExtent l="0" t="0" r="0" b="6350"/>
            <wp:docPr id="26886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2088" name=""/>
                    <pic:cNvPicPr/>
                  </pic:nvPicPr>
                  <pic:blipFill rotWithShape="1">
                    <a:blip r:embed="rId12"/>
                    <a:srcRect l="18671" t="4736" r="5216" b="4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397" cy="439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61FA0" w14:textId="4DCF815B" w:rsidR="0070548A" w:rsidRDefault="0070548A" w:rsidP="0070548A">
      <w:pPr>
        <w:pStyle w:val="af4"/>
      </w:pPr>
      <w:r>
        <w:t xml:space="preserve">Рисунок </w:t>
      </w:r>
      <w:fldSimple w:instr=" SEQ Рисунок \* ARABIC ">
        <w:r w:rsidR="009E3BDE">
          <w:rPr>
            <w:noProof/>
          </w:rPr>
          <w:t>3</w:t>
        </w:r>
      </w:fldSimple>
      <w:r>
        <w:t xml:space="preserve"> – </w:t>
      </w:r>
      <w:r w:rsidRPr="0070548A">
        <w:t xml:space="preserve">Вид элементов визуализации </w:t>
      </w:r>
    </w:p>
    <w:p w14:paraId="28E4B22F" w14:textId="24CB2A39" w:rsidR="003569E1" w:rsidRDefault="003569E1" w:rsidP="003569E1">
      <w:r>
        <w:t>В рабочем окне имеются следующие элементы интерфейса</w:t>
      </w:r>
      <w:r w:rsidR="0081395A">
        <w:t>:</w:t>
      </w:r>
    </w:p>
    <w:p w14:paraId="00997021" w14:textId="46D7B466" w:rsidR="0081395A" w:rsidRDefault="0081395A" w:rsidP="0081395A">
      <w:pPr>
        <w:pStyle w:val="a8"/>
        <w:numPr>
          <w:ilvl w:val="0"/>
          <w:numId w:val="7"/>
        </w:numPr>
      </w:pPr>
      <w:r>
        <w:t>Отображение глобальной системы координат поля</w:t>
      </w:r>
      <w:r w:rsidR="000B14B2">
        <w:t xml:space="preserve"> (нижний левый угол)</w:t>
      </w:r>
      <w:r>
        <w:t>;</w:t>
      </w:r>
    </w:p>
    <w:p w14:paraId="2DCDA5CB" w14:textId="30DD85AA" w:rsidR="0081395A" w:rsidRDefault="0081395A" w:rsidP="0081395A">
      <w:pPr>
        <w:pStyle w:val="a8"/>
        <w:numPr>
          <w:ilvl w:val="0"/>
          <w:numId w:val="7"/>
        </w:numPr>
      </w:pPr>
      <w:r>
        <w:t xml:space="preserve">Отображение центра робота и локальной системы координат робота (зависит только от положения </w:t>
      </w:r>
      <w:proofErr w:type="spellStart"/>
      <w:r>
        <w:t>ArUco</w:t>
      </w:r>
      <w:proofErr w:type="spellEnd"/>
      <w:r>
        <w:t>-маркера);</w:t>
      </w:r>
    </w:p>
    <w:p w14:paraId="5354F8FC" w14:textId="0E37590A" w:rsidR="0081395A" w:rsidRDefault="005F72C6" w:rsidP="0081395A">
      <w:pPr>
        <w:pStyle w:val="a8"/>
        <w:numPr>
          <w:ilvl w:val="0"/>
          <w:numId w:val="7"/>
        </w:numPr>
      </w:pPr>
      <w:r w:rsidRPr="005F72C6">
        <w:t>Отображение желаемого пути</w:t>
      </w:r>
      <w:r>
        <w:t xml:space="preserve"> (жёлтая линия);</w:t>
      </w:r>
    </w:p>
    <w:p w14:paraId="4CD6B669" w14:textId="4FD17E14" w:rsidR="005F72C6" w:rsidRDefault="0082124D" w:rsidP="0081395A">
      <w:pPr>
        <w:pStyle w:val="a8"/>
        <w:numPr>
          <w:ilvl w:val="0"/>
          <w:numId w:val="7"/>
        </w:numPr>
      </w:pPr>
      <w:r>
        <w:t>Отображение доступной для робота области (зелёные точки)</w:t>
      </w:r>
      <w:r w:rsidR="0025118D">
        <w:t>.</w:t>
      </w:r>
      <w:r>
        <w:t xml:space="preserve"> Установка целевой точки в зелёной зоне гарантирует</w:t>
      </w:r>
      <w:r w:rsidR="007C08CB">
        <w:t xml:space="preserve"> построение маршрута</w:t>
      </w:r>
      <w:r w:rsidR="00A25309">
        <w:t>.</w:t>
      </w:r>
    </w:p>
    <w:p w14:paraId="690ECAEB" w14:textId="1CADA4F7" w:rsidR="005F72C6" w:rsidRDefault="005F72C6" w:rsidP="005F72C6">
      <w:pPr>
        <w:pStyle w:val="2"/>
      </w:pPr>
      <w:bookmarkStart w:id="7" w:name="_Toc232501274"/>
      <w:r w:rsidRPr="005F72C6">
        <w:lastRenderedPageBreak/>
        <w:t>Построение маршрута движения</w:t>
      </w:r>
      <w:bookmarkEnd w:id="7"/>
    </w:p>
    <w:p w14:paraId="4EB72E44" w14:textId="14539422" w:rsidR="00BB68E2" w:rsidRDefault="00204162" w:rsidP="00BB68E2">
      <w:r w:rsidRPr="00204162">
        <w:t xml:space="preserve">На основе данных детектирования препятствий формируется бинарная карта проходимости рабочего поля. Пространство </w:t>
      </w:r>
      <w:proofErr w:type="spellStart"/>
      <w:r w:rsidRPr="00204162">
        <w:t>дискретизируется</w:t>
      </w:r>
      <w:proofErr w:type="spellEnd"/>
      <w:r w:rsidRPr="00204162">
        <w:t xml:space="preserve"> на регулярную сетку с заданным размером ячейки (</w:t>
      </w:r>
      <w:proofErr w:type="spellStart"/>
      <w:r w:rsidRPr="00204162">
        <w:t>cell_size</w:t>
      </w:r>
      <w:proofErr w:type="spellEnd"/>
      <w:r w:rsidRPr="00204162">
        <w:t xml:space="preserve">). Для обеспечения физической безопасности робота и компенсации погрешностей </w:t>
      </w:r>
      <w:proofErr w:type="spellStart"/>
      <w:r w:rsidRPr="00204162">
        <w:t>одометрии</w:t>
      </w:r>
      <w:proofErr w:type="spellEnd"/>
      <w:r w:rsidRPr="00204162">
        <w:t xml:space="preserve"> применяется операция расширения (</w:t>
      </w:r>
      <w:proofErr w:type="spellStart"/>
      <w:r w:rsidRPr="00204162">
        <w:t>inflation</w:t>
      </w:r>
      <w:proofErr w:type="spellEnd"/>
      <w:r w:rsidRPr="00204162">
        <w:t xml:space="preserve">): зоны препятствий и границы рабочего поля </w:t>
      </w:r>
      <w:proofErr w:type="spellStart"/>
      <w:r w:rsidRPr="00204162">
        <w:t>программно</w:t>
      </w:r>
      <w:proofErr w:type="spellEnd"/>
      <w:r w:rsidRPr="00204162">
        <w:t xml:space="preserve"> увеличиваются на величину эффективного радиуса, равного сумме радиуса робота и заданного безопасного отступа (</w:t>
      </w:r>
      <w:proofErr w:type="spellStart"/>
      <w:r w:rsidRPr="00204162">
        <w:t>safety_margin</w:t>
      </w:r>
      <w:proofErr w:type="spellEnd"/>
      <w:r w:rsidRPr="00204162">
        <w:t>). Координаты текущего положения робота и целевой точки преобразуются из метрической системы (метры) в индексы ячеек данной сетки.</w:t>
      </w:r>
    </w:p>
    <w:p w14:paraId="7FCDA2B7" w14:textId="77777777" w:rsidR="008C6143" w:rsidRDefault="008C6143" w:rsidP="00E471FD">
      <w:r w:rsidRPr="008C6143">
        <w:t>В разработанной программе реализованы три алгоритма планирования пути, выбор между которыми осуществляется посредством изменения соответствующего параметра (</w:t>
      </w:r>
      <w:proofErr w:type="spellStart"/>
      <w:r w:rsidRPr="008C6143">
        <w:t>planner_type</w:t>
      </w:r>
      <w:proofErr w:type="spellEnd"/>
      <w:r w:rsidRPr="008C6143">
        <w:t xml:space="preserve">) в конфигурационном файле </w:t>
      </w:r>
      <w:proofErr w:type="spellStart"/>
      <w:r w:rsidRPr="008C6143">
        <w:t>parameters.yaml</w:t>
      </w:r>
      <w:proofErr w:type="spellEnd"/>
      <w:r w:rsidRPr="008C6143">
        <w:t>. А именно, реализованы следующие алгоритмы:</w:t>
      </w:r>
    </w:p>
    <w:p w14:paraId="60A21384" w14:textId="439C7489" w:rsidR="00936E97" w:rsidRPr="00374A04" w:rsidRDefault="00374A04" w:rsidP="00374A04">
      <w:pPr>
        <w:pStyle w:val="a8"/>
        <w:numPr>
          <w:ilvl w:val="0"/>
          <w:numId w:val="16"/>
        </w:numPr>
      </w:pPr>
      <w:r w:rsidRPr="00374A04">
        <w:t>Алгоритм A (A-</w:t>
      </w:r>
      <w:proofErr w:type="spellStart"/>
      <w:r w:rsidRPr="00374A04">
        <w:t>star</w:t>
      </w:r>
      <w:proofErr w:type="spellEnd"/>
      <w:r w:rsidRPr="00374A04">
        <w:t>)*</w:t>
      </w:r>
      <w:r>
        <w:t xml:space="preserve"> я</w:t>
      </w:r>
      <w:r w:rsidR="008C6143" w:rsidRPr="008C6143">
        <w:t>вляется информированным алгоритмом поиска по графу, гарантирующим нахождение кратчайшего пути при использовании монотонной эвристики. Оценка приоритета узла вычисляется по функции</w:t>
      </w:r>
      <w:r w:rsidR="008C6143">
        <w:t xml:space="preserve"> (1)</w:t>
      </w:r>
      <w:r w:rsidR="00204162">
        <w:t>:</w:t>
      </w:r>
    </w:p>
    <w:p w14:paraId="02FD5C9F" w14:textId="429DFE62" w:rsidR="00204162" w:rsidRPr="00204162" w:rsidRDefault="00000000" w:rsidP="00204162">
      <w:pPr>
        <w:pStyle w:val="af4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SEQ Формула \* ARABIC 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end"/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0A8D4EA" w14:textId="6B8681C8" w:rsidR="00204162" w:rsidRDefault="00E42308" w:rsidP="00204162">
      <w:pPr>
        <w:rPr>
          <w:rFonts w:eastAsiaTheme="minorEastAsia"/>
        </w:rPr>
      </w:pPr>
      <w:r>
        <w:rPr>
          <w:rFonts w:eastAsiaTheme="minorEastAsia"/>
        </w:rPr>
        <w:t>Г</w:t>
      </w:r>
      <w:r w:rsidR="00204162">
        <w:rPr>
          <w:rFonts w:eastAsiaTheme="minorEastAsia"/>
        </w:rPr>
        <w:t>де</w:t>
      </w:r>
      <w:r>
        <w:rPr>
          <w:rFonts w:eastAsiaTheme="minorEastAsia"/>
        </w:rPr>
        <w:t xml:space="preserve"> </w:t>
      </w:r>
    </w:p>
    <w:p w14:paraId="53722AAB" w14:textId="1CB51D51" w:rsidR="00E42308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g(n) – фактическая накопленная стоимость пути от стартовой точки до узла n;</w:t>
      </w:r>
    </w:p>
    <w:p w14:paraId="0684B35F" w14:textId="29CFACEB" w:rsidR="00E42308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h(n) – эвристическая оценка расстояния от узла n до цели (в данной реализации используется евклидово расстояние).</w:t>
      </w:r>
    </w:p>
    <w:p w14:paraId="31ED6392" w14:textId="77777777" w:rsidR="008C6143" w:rsidRDefault="008C6143">
      <w:pPr>
        <w:spacing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544E5AD" w14:textId="228DB88B" w:rsidR="008C6143" w:rsidRDefault="008C6143" w:rsidP="00E42308">
      <w:pPr>
        <w:rPr>
          <w:rFonts w:eastAsiaTheme="minorEastAsia"/>
        </w:rPr>
      </w:pPr>
      <w:r w:rsidRPr="008C6143">
        <w:rPr>
          <w:rFonts w:eastAsiaTheme="minorEastAsia"/>
        </w:rPr>
        <w:lastRenderedPageBreak/>
        <w:t>Благодаря использованию эвристики алгоритм целенаправленно исследует пространство, посещая значительно меньше узлов по сравнению с алгоритмом Дейкстры, при этом сохраняя математическую оптимальность решения.</w:t>
      </w:r>
    </w:p>
    <w:p w14:paraId="68D51C2A" w14:textId="03F827E4" w:rsidR="00374A04" w:rsidRDefault="00374A04" w:rsidP="00374A04">
      <w:pPr>
        <w:pStyle w:val="a8"/>
        <w:numPr>
          <w:ilvl w:val="0"/>
          <w:numId w:val="16"/>
        </w:numPr>
        <w:rPr>
          <w:rFonts w:eastAsiaTheme="minorEastAsia"/>
        </w:rPr>
      </w:pPr>
      <w:r w:rsidRPr="00374A04">
        <w:rPr>
          <w:rFonts w:eastAsiaTheme="minorEastAsia"/>
        </w:rPr>
        <w:t xml:space="preserve">Двунаправленный алгоритм Дейкстры в отличие от A*, данный алгоритм является неинформированным и не использует эвристическую функцию для направления поиска. Оценка приоритета узла вычисляется исключительно по фактической накопленной стоимости: </w:t>
      </w:r>
      <m:oMath>
        <m:r>
          <w:rPr>
            <w:rFonts w:ascii="Cambria Math" w:eastAsiaTheme="minorEastAsia" w:hAnsi="Cambria Math"/>
          </w:rPr>
          <m:t>f(n)=g(n)</m:t>
        </m:r>
      </m:oMath>
      <w:r w:rsidRPr="00374A04">
        <w:rPr>
          <w:rFonts w:eastAsiaTheme="minorEastAsia"/>
        </w:rPr>
        <w:t>. Механизм работы заключается в одновременном расширении двух фронтов поиска: одного от начальной позиции робота, другого – от целевой точки. Поиск завершается в момент пересечения фронтов, после чего два найденных фрагмента пути объединяются. Главное преимущество данного подхода – существенное сокращение пространства поиска (в среднем в 2–4 раза) по сравнению с классическим алгоритмом Дейкстры, при строгом сохранении гарантии нахождения кратчайшего возможного пути на дискретной сетке.</w:t>
      </w:r>
    </w:p>
    <w:p w14:paraId="3B8777FD" w14:textId="25B01806" w:rsidR="00374A04" w:rsidRPr="007B0437" w:rsidRDefault="00374A04" w:rsidP="007B0437">
      <w:pPr>
        <w:pStyle w:val="a8"/>
        <w:numPr>
          <w:ilvl w:val="0"/>
          <w:numId w:val="16"/>
        </w:numPr>
        <w:rPr>
          <w:rFonts w:eastAsiaTheme="minorEastAsia"/>
        </w:rPr>
      </w:pPr>
      <w:r w:rsidRPr="00374A04">
        <w:rPr>
          <w:rFonts w:eastAsiaTheme="minorEastAsia"/>
        </w:rPr>
        <w:t>Жадный алгоритм поиска по первому наилучшему совпадению (</w:t>
      </w:r>
      <w:proofErr w:type="spellStart"/>
      <w:r w:rsidRPr="00374A04">
        <w:rPr>
          <w:rFonts w:eastAsiaTheme="minorEastAsia"/>
        </w:rPr>
        <w:t>Greedy</w:t>
      </w:r>
      <w:proofErr w:type="spellEnd"/>
      <w:r w:rsidRPr="00374A04">
        <w:rPr>
          <w:rFonts w:eastAsiaTheme="minorEastAsia"/>
        </w:rPr>
        <w:t xml:space="preserve"> Best-First Search)</w:t>
      </w:r>
      <w:r>
        <w:rPr>
          <w:rFonts w:eastAsiaTheme="minorEastAsia"/>
        </w:rPr>
        <w:t xml:space="preserve"> </w:t>
      </w:r>
      <w:r w:rsidRPr="00374A04">
        <w:rPr>
          <w:rFonts w:eastAsiaTheme="minorEastAsia"/>
        </w:rPr>
        <w:t xml:space="preserve">является информированным, но, в отличие от A*, он полностью игнорирует стоимость уже пройденного пути. Функция оценки приоритета узла сводится исключительно к эвристике: </w:t>
      </w:r>
      <m:oMath>
        <m:r>
          <w:rPr>
            <w:rFonts w:ascii="Cambria Math" w:eastAsiaTheme="minorEastAsia" w:hAnsi="Cambria Math"/>
          </w:rPr>
          <m:t>f(n)=h(n)</m:t>
        </m:r>
      </m:oMath>
      <w:r>
        <w:rPr>
          <w:rFonts w:eastAsiaTheme="minorEastAsia"/>
        </w:rPr>
        <w:t xml:space="preserve"> </w:t>
      </w:r>
      <w:r w:rsidRPr="00374A04">
        <w:rPr>
          <w:rFonts w:eastAsiaTheme="minorEastAsia"/>
        </w:rPr>
        <w:t>. На каждом шаге алгоритм выбирает для расширения тот соседний узел, который геометрически находится ближе всего к целевой точке. Это обеспечивает максимальную скорость построения маршрута при отсутствии препятствий. Однако у подхода есть критические недостатки: отсутствие гарантии оптимальности (найденный путь часто оказывается длиннее кратчайшего) и высокая уязвимость к локальным минимумам (например, при наличии U-образных препятствий алгоритм не сможет найти обходной путь, так как любое движение в сторону от цели увеличит значение эвристики и будет отвергнуто)</w:t>
      </w:r>
      <w:r w:rsidR="007B0437">
        <w:rPr>
          <w:rFonts w:eastAsiaTheme="minorEastAsia"/>
        </w:rPr>
        <w:t>.</w:t>
      </w:r>
    </w:p>
    <w:p w14:paraId="2E9E72C4" w14:textId="77777777" w:rsidR="00707E16" w:rsidRDefault="00707E16" w:rsidP="00707E16">
      <w:bookmarkStart w:id="8" w:name="_Toc232501275"/>
      <w:r>
        <w:lastRenderedPageBreak/>
        <w:t>Архитектура планировщика включает механизмы обработки критических ситуаций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для обеспечения отказоустойчивости системы:</w:t>
      </w:r>
    </w:p>
    <w:p w14:paraId="0FA595C8" w14:textId="391382D5" w:rsidR="00707E16" w:rsidRDefault="00707E16" w:rsidP="00707E16">
      <w:pPr>
        <w:pStyle w:val="a8"/>
        <w:numPr>
          <w:ilvl w:val="0"/>
          <w:numId w:val="13"/>
        </w:numPr>
      </w:pPr>
      <w:r>
        <w:t>Недостижимость цели: если целевая ячейка или все подходы к ней заблокированы препятствиями, алгоритм исчерпывает пространство поиска и возвращает пустой маршрут. В этом случае робот инициирует остановку, а в консоль выводится сообщение о невозможности построения маршрута.</w:t>
      </w:r>
    </w:p>
    <w:p w14:paraId="5E6FE58F" w14:textId="55325565" w:rsidR="00707E16" w:rsidRDefault="00707E16" w:rsidP="00707E16">
      <w:pPr>
        <w:pStyle w:val="a8"/>
        <w:numPr>
          <w:ilvl w:val="0"/>
          <w:numId w:val="13"/>
        </w:numPr>
      </w:pPr>
      <w:r>
        <w:t>Виртуальное застревание на старте: из-за погрешностей детектирования или агрессивных настроек безопасного отступа стартовая ячейка робота может быть ошибочно классифицирована как препятствие. Для предотвращения сбоя реализован алгоритм поиска в ширину (BFS), который сканирует окрестность робота (в радиусе нескольких ячеек) для поиска ближайшей свободной ячейки. При её обнаружении точка старта виртуально смещается в эту ячейку, позволяя построить корректный маршрут для выхода из зоны "виртуального застревания". Если свободных ячеек в заданном радиусе не обнаружено, система распознаёт физическое застревание и блокирует движение.</w:t>
      </w:r>
    </w:p>
    <w:p w14:paraId="3EAD3343" w14:textId="05C678DE" w:rsidR="00D153B5" w:rsidRDefault="00707E16" w:rsidP="00707E16">
      <w:pPr>
        <w:rPr>
          <w:rFonts w:eastAsiaTheme="majorEastAsia" w:cstheme="majorBidi"/>
          <w:color w:val="000000" w:themeColor="text1"/>
          <w:szCs w:val="26"/>
        </w:rPr>
      </w:pPr>
      <w:r>
        <w:t>Результирующий массив индексов ячеек преобразуется обратно в метрические координаты, формируя дискретный опорный маршрут. В дальнейшем этот маршрут может быть подвергнут процедуре постобработки (например, сплайн-интерполяции) для обеспечения плавности управляющих воздействий.</w:t>
      </w:r>
      <w:r w:rsidR="00D153B5">
        <w:br w:type="page"/>
      </w:r>
    </w:p>
    <w:p w14:paraId="56F1B411" w14:textId="16470C3D" w:rsidR="00FA3C53" w:rsidRDefault="00D47B0D" w:rsidP="00D47B0D">
      <w:pPr>
        <w:pStyle w:val="2"/>
      </w:pPr>
      <w:r>
        <w:lastRenderedPageBreak/>
        <w:t>Подключение к роботу и его отправка</w:t>
      </w:r>
      <w:bookmarkEnd w:id="8"/>
    </w:p>
    <w:p w14:paraId="19BE0E25" w14:textId="5531CA4A" w:rsidR="00E471FD" w:rsidRDefault="009F5F7C" w:rsidP="00175A63">
      <w:r>
        <w:t>Управление движением осуществляется отправкой HTTP‑запроса на URL-вида “http://&lt;IP&gt;/data/omnidrive”.</w:t>
      </w:r>
    </w:p>
    <w:p w14:paraId="6D564D60" w14:textId="1880A170" w:rsidR="009F5F7C" w:rsidRDefault="009F5F7C" w:rsidP="009F5F7C">
      <w:r>
        <w:t>Тело запроса представляет собой JSON‑массив из трёх чисел: [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, 0] (т.к. голономное движение).  Функция “</w:t>
      </w:r>
      <w:proofErr w:type="spellStart"/>
      <w:r>
        <w:t>send_velocity</w:t>
      </w:r>
      <w:proofErr w:type="spellEnd"/>
      <w:r>
        <w:t>” модуля “Robotino.py” формирует запрос и проверяет код ответа. При успешном ответе (статус “200”) команда считается исполненной. В случае сетевой ошибки</w:t>
      </w:r>
      <w:r w:rsidR="00153F59">
        <w:t xml:space="preserve"> </w:t>
      </w:r>
      <w:r>
        <w:t>выводится предупреждение.</w:t>
      </w:r>
    </w:p>
    <w:p w14:paraId="1B6E84DF" w14:textId="60C7E159" w:rsidR="00E02842" w:rsidRDefault="009F5F7C" w:rsidP="009F5F7C">
      <w:r>
        <w:t xml:space="preserve">Вектор скорости робота формируется на основе глобального пути с помощью </w:t>
      </w:r>
      <w:r w:rsidR="00E02842">
        <w:t>релейного управления</w:t>
      </w:r>
      <w:r w:rsidR="00153F59">
        <w:t xml:space="preserve">: при дистанции больше пороговой, </w:t>
      </w:r>
    </w:p>
    <w:p w14:paraId="3E122F5C" w14:textId="77C9FFFD" w:rsidR="009F5F7C" w:rsidRDefault="009F5F7C" w:rsidP="009F5F7C">
      <w:r>
        <w:t xml:space="preserve"> Полученный в глобальной системе координат рабочей области вектор скорости “</w:t>
      </w:r>
      <w:proofErr w:type="spellStart"/>
      <w:r>
        <w:t>velocity</w:t>
      </w:r>
      <w:proofErr w:type="spellEnd"/>
      <w:r>
        <w:t xml:space="preserve">” должен быть пересчитан в систему координат, связанную с роботом. </w:t>
      </w:r>
      <w:r w:rsidR="00E02842">
        <w:t>Следующий код</w:t>
      </w:r>
      <w:r>
        <w:t xml:space="preserve"> (см. листинг 1).</w:t>
      </w:r>
    </w:p>
    <w:p w14:paraId="79D1CF48" w14:textId="77777777" w:rsidR="005C0CBA" w:rsidRDefault="005C0CBA">
      <w:pPr>
        <w:spacing w:line="259" w:lineRule="auto"/>
        <w:ind w:firstLine="0"/>
        <w:jc w:val="left"/>
      </w:pPr>
      <w:r>
        <w:br w:type="page"/>
      </w:r>
    </w:p>
    <w:p w14:paraId="3BF49440" w14:textId="3709FABA" w:rsidR="009F5F7C" w:rsidRDefault="009F5F7C" w:rsidP="009F5F7C">
      <w:r>
        <w:lastRenderedPageBreak/>
        <w:t xml:space="preserve">Листинг 1 – Программный </w:t>
      </w:r>
      <w:r w:rsidR="00955D31">
        <w:t>пересчёта скорости из глобальной системы в систему робота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0CBA" w:rsidRPr="00A54A9D" w14:paraId="6D4A7CAE" w14:textId="77777777" w:rsidTr="005C0CBA">
        <w:tc>
          <w:tcPr>
            <w:tcW w:w="9345" w:type="dxa"/>
          </w:tcPr>
          <w:p w14:paraId="6AD2026C" w14:textId="77777777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1. Угол к следующей точке в системе поля</w:t>
            </w:r>
          </w:p>
          <w:p w14:paraId="2C1D78A5" w14:textId="5AEA552A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angle_to_wp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math.atan2(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next_wp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[1]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ry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next_wp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[0]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rx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)</w:t>
            </w:r>
          </w:p>
          <w:p w14:paraId="01AA1E73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765EC058" w14:textId="15B3E51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V = SPEED_FAR if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dist_to_wp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&gt;= SPEED_THRESH else SPEED_NEAR</w:t>
            </w:r>
          </w:p>
          <w:p w14:paraId="2C05F45F" w14:textId="316886F0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</w:t>
            </w:r>
          </w:p>
          <w:p w14:paraId="7B7C9E06" w14:textId="120D680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2. </w:t>
            </w:r>
            <w:r w:rsidRPr="005C0CBA">
              <w:rPr>
                <w:sz w:val="24"/>
                <w:szCs w:val="24"/>
              </w:rPr>
              <w:t>Скорости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системе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поля</w:t>
            </w:r>
          </w:p>
          <w:p w14:paraId="76C75140" w14:textId="275C88EB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Vx_field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V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math.cos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angle_to_wp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)</w:t>
            </w:r>
          </w:p>
          <w:p w14:paraId="5784F4DE" w14:textId="23FD77F0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Vy_field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V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math.sin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angle_to_wp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)</w:t>
            </w:r>
          </w:p>
          <w:p w14:paraId="22B2C2C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</w:t>
            </w:r>
          </w:p>
          <w:p w14:paraId="3EE78691" w14:textId="4DEF007D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3. </w:t>
            </w:r>
            <w:r w:rsidRPr="005C0CBA">
              <w:rPr>
                <w:sz w:val="24"/>
                <w:szCs w:val="24"/>
              </w:rPr>
              <w:t>Текущий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угол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маркера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поле</w:t>
            </w:r>
          </w:p>
          <w:p w14:paraId="53223195" w14:textId="64F28E21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robot_data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["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"]</w:t>
            </w:r>
          </w:p>
          <w:p w14:paraId="61D4F0DA" w14:textId="48437635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marker_heading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math.atan2(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[1][1]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[0][1],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[1][0]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[0][0])</w:t>
            </w:r>
          </w:p>
          <w:p w14:paraId="4128BF3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533CDA5A" w14:textId="5F1AB082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4. Угол ориентации робота</w:t>
            </w:r>
          </w:p>
          <w:p w14:paraId="60919712" w14:textId="208FF600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##: Ось X робота совпадает с Осью Y маркера.</w:t>
            </w:r>
          </w:p>
          <w:p w14:paraId="4C5D685A" w14:textId="76BCFBE4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 Ось Y маркера повернута на +90° (+</w:t>
            </w:r>
            <w:proofErr w:type="spellStart"/>
            <w:r w:rsidRPr="005C0CBA">
              <w:rPr>
                <w:sz w:val="24"/>
                <w:szCs w:val="24"/>
              </w:rPr>
              <w:t>pi</w:t>
            </w:r>
            <w:proofErr w:type="spellEnd"/>
            <w:r w:rsidRPr="005C0CBA">
              <w:rPr>
                <w:sz w:val="24"/>
                <w:szCs w:val="24"/>
              </w:rPr>
              <w:t>/2) относительно оси X маркера.</w:t>
            </w:r>
          </w:p>
          <w:p w14:paraId="606FB59C" w14:textId="7E544CE5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psi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marker_heading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math.pi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/ 2</w:t>
            </w:r>
          </w:p>
          <w:p w14:paraId="1F95C4EC" w14:textId="77777777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38971B22" w14:textId="4FB063B5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5. Поворот вектора скорости из поля в локальную систему робота</w:t>
            </w:r>
          </w:p>
          <w:p w14:paraId="17F8ABB0" w14:textId="3CEDFCA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cos_psi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math.cos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(psi)</w:t>
            </w:r>
          </w:p>
          <w:p w14:paraId="39DF4B97" w14:textId="11029413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sin_psi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math.sin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(psi)</w:t>
            </w:r>
          </w:p>
          <w:p w14:paraId="4663B2BA" w14:textId="2AF7449E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Vx_robot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Vx_field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cos_psi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Vy_field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sin_psi</w:t>
            </w:r>
            <w:proofErr w:type="spellEnd"/>
          </w:p>
          <w:p w14:paraId="763513EE" w14:textId="6B101F36" w:rsidR="005C0CBA" w:rsidRPr="005C0CBA" w:rsidRDefault="005C0CBA" w:rsidP="005C0CBA">
            <w:pPr>
              <w:ind w:firstLine="0"/>
              <w:rPr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Vy_robot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Vx_field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sin_psi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Vy_field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cos_psi</w:t>
            </w:r>
            <w:proofErr w:type="spellEnd"/>
          </w:p>
        </w:tc>
      </w:tr>
    </w:tbl>
    <w:p w14:paraId="5997F491" w14:textId="77777777" w:rsidR="00B219BB" w:rsidRPr="00936E97" w:rsidRDefault="00B219BB" w:rsidP="00490236">
      <w:pPr>
        <w:rPr>
          <w:lang w:val="en-US"/>
        </w:rPr>
      </w:pPr>
      <w:bookmarkStart w:id="9" w:name="_Toc232501276"/>
    </w:p>
    <w:p w14:paraId="2ECFB275" w14:textId="77777777" w:rsidR="00B219BB" w:rsidRPr="00936E97" w:rsidRDefault="00B219BB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936E97">
        <w:rPr>
          <w:lang w:val="en-US"/>
        </w:rPr>
        <w:br w:type="page"/>
      </w:r>
    </w:p>
    <w:p w14:paraId="4155404C" w14:textId="18BC935F" w:rsidR="00E02842" w:rsidRDefault="00E02842" w:rsidP="00E02842">
      <w:pPr>
        <w:pStyle w:val="1"/>
      </w:pPr>
      <w:r w:rsidRPr="00E02842">
        <w:lastRenderedPageBreak/>
        <w:t>Проведение тестов</w:t>
      </w:r>
      <w:bookmarkEnd w:id="9"/>
    </w:p>
    <w:p w14:paraId="6D65CBDB" w14:textId="77777777" w:rsidR="00A21FAF" w:rsidRDefault="00A21FAF" w:rsidP="00A21FAF">
      <w:r>
        <w:t>Для количественной оценки работы алгоритмов планирования и системы управления роботом в ходе автоматического теста фиксируются следующие метрики:</w:t>
      </w:r>
    </w:p>
    <w:p w14:paraId="754A7F13" w14:textId="77777777" w:rsidR="00A21FAF" w:rsidRDefault="00A21FAF" w:rsidP="00A21FAF">
      <w:pPr>
        <w:pStyle w:val="a8"/>
        <w:numPr>
          <w:ilvl w:val="0"/>
          <w:numId w:val="17"/>
        </w:numPr>
      </w:pPr>
      <w:r>
        <w:t>Планируемая длина пути (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 — теоретическая длина маршрута, рассчитанная алгоритмом планирования от стартовой позиции до целевой точки. Характеризует оптимальность самого алгоритма поиска.</w:t>
      </w:r>
    </w:p>
    <w:p w14:paraId="45F9F91C" w14:textId="77777777" w:rsidR="00A21FAF" w:rsidRDefault="00A21FAF" w:rsidP="00A21FAF">
      <w:pPr>
        <w:pStyle w:val="a8"/>
        <w:numPr>
          <w:ilvl w:val="0"/>
          <w:numId w:val="17"/>
        </w:numPr>
      </w:pPr>
      <w:r>
        <w:t>Фактическая длина пути (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 — реальное расстояние, пройденное роботом, вычисленное как сумма евклидовых расстояний между последовательными зафиксированными позициями центра робота. Позволяет оценить физические потери на коррекцию курса.</w:t>
      </w:r>
    </w:p>
    <w:p w14:paraId="21D66EBB" w14:textId="77777777" w:rsidR="00A21FAF" w:rsidRDefault="00A21FAF" w:rsidP="00A21FAF">
      <w:pPr>
        <w:pStyle w:val="a8"/>
        <w:numPr>
          <w:ilvl w:val="0"/>
          <w:numId w:val="17"/>
        </w:numPr>
      </w:pPr>
      <w:r>
        <w:t>Время прохождения (</w:t>
      </w:r>
      <w:proofErr w:type="spellStart"/>
      <w:r>
        <w:t>Forward</w:t>
      </w:r>
      <w:proofErr w:type="spellEnd"/>
      <w:r>
        <w:t xml:space="preserve"> Time) — время, затраченное роботом на преодоление маршрута от старта до цели. Отражает динамическую эффективность и плавность траектории.</w:t>
      </w:r>
    </w:p>
    <w:p w14:paraId="3A62C151" w14:textId="77777777" w:rsidR="00A21FAF" w:rsidRDefault="00A21FAF" w:rsidP="00A21FAF">
      <w:pPr>
        <w:pStyle w:val="a8"/>
        <w:numPr>
          <w:ilvl w:val="0"/>
          <w:numId w:val="17"/>
        </w:numPr>
      </w:pPr>
      <w:r>
        <w:t>Среднеквадратичное отклонение (MSE, мм²) — мера разброса фактических позиций робота относительно точек запланированного пути. Чем ниже значение, тем точнее робот физически повторяет геометрию маршрута.</w:t>
      </w:r>
    </w:p>
    <w:p w14:paraId="76694E41" w14:textId="799F21E8" w:rsidR="005C0CBA" w:rsidRDefault="00A21FAF" w:rsidP="00A21FAF">
      <w:pPr>
        <w:pStyle w:val="a8"/>
        <w:numPr>
          <w:ilvl w:val="0"/>
          <w:numId w:val="17"/>
        </w:numPr>
      </w:pPr>
      <w:r>
        <w:t>Коэффициент детерминации (R²) — статистическая метрика (от 0 до 1), показывающая, насколько точно форма фактической траектории соответствует форме запланированной. Значение, близкое к 1.0, свидетельствует о высоком качестве системы управления.</w:t>
      </w:r>
    </w:p>
    <w:p w14:paraId="3FC9202B" w14:textId="384FF684" w:rsidR="00A21FAF" w:rsidRDefault="00A21FAF" w:rsidP="00A21FAF">
      <w:r>
        <w:t xml:space="preserve">На рисунке 4 показано построение маршрута при движении из нижнего края карты в верхний. </w:t>
      </w:r>
    </w:p>
    <w:p w14:paraId="2BC7578E" w14:textId="21E3DD60" w:rsidR="00A21FAF" w:rsidRDefault="00A21FAF" w:rsidP="00A21FAF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A0A4E" w14:paraId="19A572C8" w14:textId="77777777" w:rsidTr="006822EB">
        <w:tc>
          <w:tcPr>
            <w:tcW w:w="9345" w:type="dxa"/>
            <w:vAlign w:val="center"/>
          </w:tcPr>
          <w:p w14:paraId="4909D7B7" w14:textId="46600D89" w:rsidR="008A0A4E" w:rsidRDefault="008A0A4E" w:rsidP="006822EB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D67135" wp14:editId="46AF5390">
                  <wp:extent cx="4307803" cy="3240000"/>
                  <wp:effectExtent l="0" t="0" r="0" b="0"/>
                  <wp:docPr id="167611657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44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7803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A4E" w14:paraId="25CBE0C8" w14:textId="77777777" w:rsidTr="006822EB">
        <w:tc>
          <w:tcPr>
            <w:tcW w:w="9345" w:type="dxa"/>
            <w:vAlign w:val="center"/>
          </w:tcPr>
          <w:p w14:paraId="7B311A53" w14:textId="553BFB8B" w:rsidR="008A0A4E" w:rsidRDefault="008A0A4E" w:rsidP="006822EB">
            <w:pPr>
              <w:ind w:firstLine="0"/>
              <w:jc w:val="center"/>
            </w:pPr>
            <w:r>
              <w:t>а</w:t>
            </w:r>
          </w:p>
        </w:tc>
      </w:tr>
      <w:tr w:rsidR="008A0A4E" w14:paraId="262A855D" w14:textId="77777777" w:rsidTr="006822EB">
        <w:tc>
          <w:tcPr>
            <w:tcW w:w="9345" w:type="dxa"/>
            <w:vAlign w:val="center"/>
          </w:tcPr>
          <w:p w14:paraId="197B3199" w14:textId="678A4E92" w:rsidR="008A0A4E" w:rsidRDefault="008A0A4E" w:rsidP="006822EB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643F4A3" wp14:editId="6FBB4D13">
                  <wp:extent cx="4320154" cy="3240000"/>
                  <wp:effectExtent l="0" t="0" r="4445" b="0"/>
                  <wp:docPr id="197138262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54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A4E" w14:paraId="0021ADA7" w14:textId="77777777" w:rsidTr="006822EB">
        <w:tc>
          <w:tcPr>
            <w:tcW w:w="9345" w:type="dxa"/>
            <w:vAlign w:val="center"/>
          </w:tcPr>
          <w:p w14:paraId="484AFEE7" w14:textId="792DDBD5" w:rsidR="008A0A4E" w:rsidRDefault="008A0A4E" w:rsidP="006822EB">
            <w:pPr>
              <w:ind w:firstLine="0"/>
              <w:jc w:val="center"/>
            </w:pPr>
            <w:r>
              <w:t>б</w:t>
            </w:r>
          </w:p>
        </w:tc>
      </w:tr>
      <w:tr w:rsidR="008A0A4E" w14:paraId="1A05D5B5" w14:textId="77777777" w:rsidTr="006822EB">
        <w:tc>
          <w:tcPr>
            <w:tcW w:w="9345" w:type="dxa"/>
            <w:vAlign w:val="center"/>
          </w:tcPr>
          <w:p w14:paraId="270F88F5" w14:textId="7169D9F8" w:rsidR="008A0A4E" w:rsidRDefault="008A0A4E" w:rsidP="006822EB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6687D5" wp14:editId="278381A3">
                  <wp:extent cx="4320153" cy="3240000"/>
                  <wp:effectExtent l="0" t="0" r="4445" b="0"/>
                  <wp:docPr id="36556043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53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A4E" w14:paraId="098C4EEB" w14:textId="77777777" w:rsidTr="006822EB">
        <w:tc>
          <w:tcPr>
            <w:tcW w:w="9345" w:type="dxa"/>
            <w:vAlign w:val="center"/>
          </w:tcPr>
          <w:p w14:paraId="6CE4332E" w14:textId="26C8E1FD" w:rsidR="008A0A4E" w:rsidRDefault="006822EB" w:rsidP="006822EB">
            <w:pPr>
              <w:ind w:firstLine="0"/>
              <w:jc w:val="center"/>
            </w:pPr>
            <w:r>
              <w:t>в</w:t>
            </w:r>
          </w:p>
        </w:tc>
      </w:tr>
    </w:tbl>
    <w:p w14:paraId="6618D3D3" w14:textId="19DD95B3" w:rsidR="008A0A4E" w:rsidRPr="008A0A4E" w:rsidRDefault="008A0A4E" w:rsidP="006822EB">
      <w:pPr>
        <w:jc w:val="center"/>
      </w:pPr>
      <w:r>
        <w:t xml:space="preserve">а – </w:t>
      </w:r>
      <w:r w:rsidR="006822EB">
        <w:t xml:space="preserve">алгоритм </w:t>
      </w:r>
      <w:r>
        <w:rPr>
          <w:lang w:val="en-US"/>
        </w:rPr>
        <w:t>A</w:t>
      </w:r>
      <w:r w:rsidRPr="008A0A4E">
        <w:t xml:space="preserve">*; </w:t>
      </w:r>
      <w:r>
        <w:t>б – двунаправленный</w:t>
      </w:r>
      <w:r w:rsidR="006822EB">
        <w:t xml:space="preserve"> алгоритм</w:t>
      </w:r>
      <w:r>
        <w:t xml:space="preserve"> </w:t>
      </w:r>
      <w:r w:rsidR="006822EB">
        <w:t>Д</w:t>
      </w:r>
      <w:r w:rsidR="006822EB" w:rsidRPr="008A0A4E">
        <w:t>ейкстры</w:t>
      </w:r>
      <w:r>
        <w:t>; в – жадный алгоритм</w:t>
      </w:r>
    </w:p>
    <w:p w14:paraId="70979859" w14:textId="58F8420E" w:rsidR="005C0CBA" w:rsidRDefault="005C0CBA" w:rsidP="007B0437">
      <w:pPr>
        <w:jc w:val="center"/>
      </w:pPr>
      <w:r>
        <w:t xml:space="preserve">Рисунок </w:t>
      </w:r>
      <w:fldSimple w:instr=" SEQ Рисунок \* ARABIC ">
        <w:r w:rsidR="009E3BDE">
          <w:rPr>
            <w:noProof/>
          </w:rPr>
          <w:t>4</w:t>
        </w:r>
      </w:fldSimple>
      <w:r>
        <w:t xml:space="preserve"> – </w:t>
      </w:r>
      <w:r w:rsidR="007B0437">
        <w:t xml:space="preserve">Построение </w:t>
      </w:r>
      <w:r w:rsidRPr="005C0CBA">
        <w:t>траектории</w:t>
      </w:r>
      <w:r w:rsidR="007B0437">
        <w:t xml:space="preserve"> от стартовой к конечной точке </w:t>
      </w:r>
      <w:r w:rsidR="008A0A4E">
        <w:t>маршрута различными</w:t>
      </w:r>
      <w:r w:rsidR="007B0437">
        <w:t xml:space="preserve"> алгоритмами</w:t>
      </w:r>
    </w:p>
    <w:p w14:paraId="4834EC45" w14:textId="37469631" w:rsidR="004E4269" w:rsidRDefault="004E4269" w:rsidP="004E4269">
      <w:pPr>
        <w:pStyle w:val="af4"/>
        <w:ind w:firstLine="0"/>
        <w:jc w:val="both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</w:t>
      </w:r>
      <w:r w:rsidR="00B52605">
        <w:t xml:space="preserve">– </w:t>
      </w:r>
      <w:r w:rsidR="00B52605" w:rsidRPr="00B52605">
        <w:t>Сводная таблица результатов экспериментов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21"/>
        <w:gridCol w:w="1837"/>
        <w:gridCol w:w="1749"/>
        <w:gridCol w:w="1501"/>
        <w:gridCol w:w="1131"/>
        <w:gridCol w:w="706"/>
      </w:tblGrid>
      <w:tr w:rsidR="00ED0B14" w14:paraId="54B3B303" w14:textId="77777777" w:rsidTr="002F3126">
        <w:tc>
          <w:tcPr>
            <w:tcW w:w="2421" w:type="dxa"/>
            <w:vAlign w:val="bottom"/>
          </w:tcPr>
          <w:p w14:paraId="465E32AD" w14:textId="418D2562" w:rsidR="00ED0B14" w:rsidRDefault="00ED0B14" w:rsidP="00ED0B14">
            <w:pPr>
              <w:ind w:firstLine="0"/>
            </w:pPr>
            <w:r>
              <w:rPr>
                <w:color w:val="000000"/>
              </w:rPr>
              <w:t>Алгоритм</w:t>
            </w:r>
          </w:p>
        </w:tc>
        <w:tc>
          <w:tcPr>
            <w:tcW w:w="1837" w:type="dxa"/>
            <w:vAlign w:val="bottom"/>
          </w:tcPr>
          <w:p w14:paraId="26CB00A6" w14:textId="52CE04C1" w:rsidR="00ED0B14" w:rsidRDefault="00ED0B14" w:rsidP="00ED0B14">
            <w:pPr>
              <w:ind w:firstLine="0"/>
            </w:pPr>
            <w:r>
              <w:rPr>
                <w:color w:val="000000"/>
              </w:rPr>
              <w:t>Планируемая длина, м</w:t>
            </w:r>
          </w:p>
        </w:tc>
        <w:tc>
          <w:tcPr>
            <w:tcW w:w="1749" w:type="dxa"/>
            <w:vAlign w:val="bottom"/>
          </w:tcPr>
          <w:p w14:paraId="54E4A610" w14:textId="478A3DB5" w:rsidR="00ED0B14" w:rsidRDefault="00ED0B14" w:rsidP="00ED0B14">
            <w:pPr>
              <w:ind w:firstLine="0"/>
            </w:pPr>
            <w:r>
              <w:rPr>
                <w:color w:val="000000"/>
              </w:rPr>
              <w:t>Фактическая длина, м</w:t>
            </w:r>
          </w:p>
        </w:tc>
        <w:tc>
          <w:tcPr>
            <w:tcW w:w="1501" w:type="dxa"/>
            <w:vAlign w:val="bottom"/>
          </w:tcPr>
          <w:p w14:paraId="62C391C5" w14:textId="23940584" w:rsidR="00ED0B14" w:rsidRDefault="00ED0B14" w:rsidP="00ED0B14">
            <w:pPr>
              <w:ind w:firstLine="0"/>
            </w:pPr>
            <w:r>
              <w:rPr>
                <w:color w:val="000000"/>
              </w:rPr>
              <w:t>Время в пути, с</w:t>
            </w:r>
          </w:p>
        </w:tc>
        <w:tc>
          <w:tcPr>
            <w:tcW w:w="1131" w:type="dxa"/>
            <w:vAlign w:val="bottom"/>
          </w:tcPr>
          <w:p w14:paraId="03BC2A3B" w14:textId="3CB58B5F" w:rsidR="00ED0B14" w:rsidRDefault="00ED0B14" w:rsidP="00ED0B14">
            <w:pPr>
              <w:ind w:firstLine="0"/>
            </w:pPr>
            <w:r>
              <w:rPr>
                <w:color w:val="000000"/>
              </w:rPr>
              <w:t>MSE, мм²</w:t>
            </w:r>
          </w:p>
        </w:tc>
        <w:tc>
          <w:tcPr>
            <w:tcW w:w="706" w:type="dxa"/>
            <w:vAlign w:val="bottom"/>
          </w:tcPr>
          <w:p w14:paraId="64ACCFFB" w14:textId="5F8404A9" w:rsidR="00ED0B14" w:rsidRDefault="00ED0B14" w:rsidP="00ED0B14">
            <w:pPr>
              <w:ind w:firstLine="0"/>
            </w:pPr>
            <w:r>
              <w:rPr>
                <w:color w:val="000000"/>
              </w:rPr>
              <w:t>R²</w:t>
            </w:r>
          </w:p>
        </w:tc>
      </w:tr>
      <w:tr w:rsidR="00ED0B14" w14:paraId="6683C869" w14:textId="77777777" w:rsidTr="002F3126">
        <w:tc>
          <w:tcPr>
            <w:tcW w:w="2421" w:type="dxa"/>
            <w:vAlign w:val="bottom"/>
          </w:tcPr>
          <w:p w14:paraId="0CE76A56" w14:textId="13E9F039" w:rsidR="00ED0B14" w:rsidRDefault="00ED0B14" w:rsidP="00ED0B14">
            <w:pPr>
              <w:ind w:firstLine="0"/>
            </w:pPr>
            <w:r>
              <w:rPr>
                <w:color w:val="000000"/>
              </w:rPr>
              <w:t>A* (A-</w:t>
            </w:r>
            <w:proofErr w:type="spellStart"/>
            <w:r>
              <w:rPr>
                <w:color w:val="000000"/>
              </w:rPr>
              <w:t>star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837" w:type="dxa"/>
            <w:vAlign w:val="bottom"/>
          </w:tcPr>
          <w:p w14:paraId="24E71C77" w14:textId="02752BE5" w:rsidR="00ED0B14" w:rsidRDefault="00ED0B14" w:rsidP="00ED0B14">
            <w:pPr>
              <w:ind w:firstLine="0"/>
            </w:pPr>
            <w:r>
              <w:rPr>
                <w:color w:val="000000"/>
              </w:rPr>
              <w:t>3,02</w:t>
            </w:r>
          </w:p>
        </w:tc>
        <w:tc>
          <w:tcPr>
            <w:tcW w:w="1749" w:type="dxa"/>
            <w:vAlign w:val="bottom"/>
          </w:tcPr>
          <w:p w14:paraId="513BD60C" w14:textId="7B42B544" w:rsidR="00ED0B14" w:rsidRDefault="00ED0B14" w:rsidP="00ED0B14">
            <w:pPr>
              <w:ind w:firstLine="0"/>
            </w:pPr>
            <w:r>
              <w:rPr>
                <w:color w:val="000000"/>
              </w:rPr>
              <w:t>3,03</w:t>
            </w:r>
          </w:p>
        </w:tc>
        <w:tc>
          <w:tcPr>
            <w:tcW w:w="1501" w:type="dxa"/>
            <w:vAlign w:val="bottom"/>
          </w:tcPr>
          <w:p w14:paraId="7F8F7BDF" w14:textId="7219CCED" w:rsidR="00ED0B14" w:rsidRDefault="00ED0B14" w:rsidP="00ED0B14">
            <w:pPr>
              <w:ind w:firstLine="0"/>
            </w:pPr>
            <w:r>
              <w:rPr>
                <w:color w:val="000000"/>
              </w:rPr>
              <w:t>28,03</w:t>
            </w:r>
          </w:p>
        </w:tc>
        <w:tc>
          <w:tcPr>
            <w:tcW w:w="1131" w:type="dxa"/>
            <w:vAlign w:val="bottom"/>
          </w:tcPr>
          <w:p w14:paraId="3E902155" w14:textId="05081D7B" w:rsidR="00ED0B14" w:rsidRDefault="00ED0B14" w:rsidP="00ED0B14">
            <w:pPr>
              <w:ind w:firstLine="0"/>
            </w:pPr>
            <w:r>
              <w:rPr>
                <w:color w:val="000000"/>
              </w:rPr>
              <w:t>438,01</w:t>
            </w:r>
          </w:p>
        </w:tc>
        <w:tc>
          <w:tcPr>
            <w:tcW w:w="706" w:type="dxa"/>
            <w:vAlign w:val="bottom"/>
          </w:tcPr>
          <w:p w14:paraId="3A5B9584" w14:textId="0AD9D495" w:rsidR="00ED0B14" w:rsidRPr="002F3126" w:rsidRDefault="00ED0B14" w:rsidP="00ED0B14">
            <w:pPr>
              <w:ind w:firstLine="0"/>
              <w:rPr>
                <w:lang w:val="en-US"/>
              </w:rPr>
            </w:pPr>
            <w:r>
              <w:rPr>
                <w:color w:val="000000"/>
              </w:rPr>
              <w:t>0,99</w:t>
            </w:r>
          </w:p>
        </w:tc>
      </w:tr>
      <w:tr w:rsidR="00ED0B14" w14:paraId="51F3764A" w14:textId="77777777" w:rsidTr="002F3126">
        <w:tc>
          <w:tcPr>
            <w:tcW w:w="2421" w:type="dxa"/>
            <w:vAlign w:val="bottom"/>
          </w:tcPr>
          <w:p w14:paraId="68AC4DB7" w14:textId="1A1A313F" w:rsidR="00ED0B14" w:rsidRPr="00ED0B14" w:rsidRDefault="00ED0B14" w:rsidP="00ED0B14">
            <w:pPr>
              <w:ind w:firstLine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color w:val="000000"/>
              </w:rPr>
              <w:t>Двуеаправленный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Дейкстра</w:t>
            </w:r>
            <w:proofErr w:type="spellEnd"/>
          </w:p>
        </w:tc>
        <w:tc>
          <w:tcPr>
            <w:tcW w:w="1837" w:type="dxa"/>
            <w:vAlign w:val="bottom"/>
          </w:tcPr>
          <w:p w14:paraId="352E6310" w14:textId="21F5CF08" w:rsidR="00ED0B14" w:rsidRDefault="00ED0B14" w:rsidP="00ED0B14">
            <w:pPr>
              <w:ind w:firstLine="0"/>
            </w:pPr>
            <w:r>
              <w:rPr>
                <w:color w:val="000000"/>
              </w:rPr>
              <w:t>3,04</w:t>
            </w:r>
          </w:p>
        </w:tc>
        <w:tc>
          <w:tcPr>
            <w:tcW w:w="1749" w:type="dxa"/>
            <w:vAlign w:val="bottom"/>
          </w:tcPr>
          <w:p w14:paraId="4F9B20C6" w14:textId="19379B90" w:rsidR="00ED0B14" w:rsidRDefault="00ED0B14" w:rsidP="00ED0B14">
            <w:pPr>
              <w:ind w:firstLine="0"/>
            </w:pPr>
            <w:r>
              <w:rPr>
                <w:color w:val="000000"/>
              </w:rPr>
              <w:t>3,05</w:t>
            </w:r>
          </w:p>
        </w:tc>
        <w:tc>
          <w:tcPr>
            <w:tcW w:w="1501" w:type="dxa"/>
            <w:vAlign w:val="bottom"/>
          </w:tcPr>
          <w:p w14:paraId="0D451C1B" w14:textId="0D828693" w:rsidR="00ED0B14" w:rsidRDefault="00ED0B14" w:rsidP="00ED0B14">
            <w:pPr>
              <w:ind w:firstLine="0"/>
            </w:pPr>
            <w:r>
              <w:rPr>
                <w:color w:val="000000"/>
              </w:rPr>
              <w:t>27,74</w:t>
            </w:r>
          </w:p>
        </w:tc>
        <w:tc>
          <w:tcPr>
            <w:tcW w:w="1131" w:type="dxa"/>
            <w:vAlign w:val="bottom"/>
          </w:tcPr>
          <w:p w14:paraId="2F53F8EC" w14:textId="10921442" w:rsidR="00ED0B14" w:rsidRDefault="00ED0B14" w:rsidP="00ED0B14">
            <w:pPr>
              <w:ind w:firstLine="0"/>
            </w:pPr>
            <w:r>
              <w:rPr>
                <w:color w:val="000000"/>
              </w:rPr>
              <w:t>406,56</w:t>
            </w:r>
          </w:p>
        </w:tc>
        <w:tc>
          <w:tcPr>
            <w:tcW w:w="706" w:type="dxa"/>
            <w:vAlign w:val="bottom"/>
          </w:tcPr>
          <w:p w14:paraId="438149A7" w14:textId="2F13ACB8" w:rsidR="00ED0B14" w:rsidRPr="002F3126" w:rsidRDefault="00ED0B14" w:rsidP="00ED0B14">
            <w:pPr>
              <w:ind w:firstLine="0"/>
              <w:rPr>
                <w:lang w:val="en-US"/>
              </w:rPr>
            </w:pPr>
            <w:r>
              <w:rPr>
                <w:color w:val="000000"/>
              </w:rPr>
              <w:t>0,99</w:t>
            </w:r>
          </w:p>
        </w:tc>
      </w:tr>
      <w:tr w:rsidR="00ED0B14" w14:paraId="6FF1EDD8" w14:textId="77777777" w:rsidTr="002F3126">
        <w:tc>
          <w:tcPr>
            <w:tcW w:w="2421" w:type="dxa"/>
            <w:vAlign w:val="bottom"/>
          </w:tcPr>
          <w:p w14:paraId="040DE0EF" w14:textId="6783895D" w:rsidR="00ED0B14" w:rsidRDefault="00ED0B14" w:rsidP="00ED0B14">
            <w:pPr>
              <w:ind w:firstLine="0"/>
            </w:pPr>
            <w:r>
              <w:rPr>
                <w:color w:val="000000"/>
              </w:rPr>
              <w:t>Жадный</w:t>
            </w:r>
          </w:p>
        </w:tc>
        <w:tc>
          <w:tcPr>
            <w:tcW w:w="1837" w:type="dxa"/>
            <w:vAlign w:val="bottom"/>
          </w:tcPr>
          <w:p w14:paraId="237AE174" w14:textId="07C25A8F" w:rsidR="00ED0B14" w:rsidRDefault="00ED0B14" w:rsidP="00ED0B14">
            <w:pPr>
              <w:ind w:firstLine="0"/>
            </w:pPr>
            <w:r>
              <w:rPr>
                <w:color w:val="000000"/>
              </w:rPr>
              <w:t>3,19</w:t>
            </w:r>
          </w:p>
        </w:tc>
        <w:tc>
          <w:tcPr>
            <w:tcW w:w="1749" w:type="dxa"/>
            <w:vAlign w:val="bottom"/>
          </w:tcPr>
          <w:p w14:paraId="3C27F48F" w14:textId="414B9015" w:rsidR="00ED0B14" w:rsidRDefault="00ED0B14" w:rsidP="00ED0B14">
            <w:pPr>
              <w:ind w:firstLine="0"/>
            </w:pPr>
            <w:r>
              <w:rPr>
                <w:color w:val="000000"/>
              </w:rPr>
              <w:t>3,37</w:t>
            </w:r>
          </w:p>
        </w:tc>
        <w:tc>
          <w:tcPr>
            <w:tcW w:w="1501" w:type="dxa"/>
            <w:vAlign w:val="bottom"/>
          </w:tcPr>
          <w:p w14:paraId="63DDEE7C" w14:textId="4A8121E4" w:rsidR="00ED0B14" w:rsidRDefault="00ED0B14" w:rsidP="00ED0B14">
            <w:pPr>
              <w:ind w:firstLine="0"/>
            </w:pPr>
            <w:r>
              <w:rPr>
                <w:color w:val="000000"/>
              </w:rPr>
              <w:t>29,75</w:t>
            </w:r>
          </w:p>
        </w:tc>
        <w:tc>
          <w:tcPr>
            <w:tcW w:w="1131" w:type="dxa"/>
            <w:vAlign w:val="bottom"/>
          </w:tcPr>
          <w:p w14:paraId="5412F166" w14:textId="691A1439" w:rsidR="00ED0B14" w:rsidRDefault="00ED0B14" w:rsidP="00ED0B14">
            <w:pPr>
              <w:ind w:firstLine="0"/>
            </w:pPr>
            <w:r>
              <w:rPr>
                <w:color w:val="000000"/>
              </w:rPr>
              <w:t>375,65</w:t>
            </w:r>
          </w:p>
        </w:tc>
        <w:tc>
          <w:tcPr>
            <w:tcW w:w="706" w:type="dxa"/>
            <w:vAlign w:val="bottom"/>
          </w:tcPr>
          <w:p w14:paraId="75C3B489" w14:textId="4871DD13" w:rsidR="00ED0B14" w:rsidRPr="002F3126" w:rsidRDefault="00ED0B14" w:rsidP="00ED0B14">
            <w:pPr>
              <w:ind w:firstLine="0"/>
              <w:rPr>
                <w:lang w:val="en-US"/>
              </w:rPr>
            </w:pPr>
            <w:r>
              <w:rPr>
                <w:color w:val="000000"/>
              </w:rPr>
              <w:t>0,99</w:t>
            </w:r>
          </w:p>
        </w:tc>
      </w:tr>
    </w:tbl>
    <w:p w14:paraId="0DCE36E0" w14:textId="77777777" w:rsidR="00B52605" w:rsidRPr="00B52605" w:rsidRDefault="00B52605" w:rsidP="00B52605"/>
    <w:p w14:paraId="73AF5249" w14:textId="77777777" w:rsidR="00731F91" w:rsidRDefault="00731F91">
      <w:pPr>
        <w:spacing w:line="259" w:lineRule="auto"/>
        <w:ind w:firstLine="0"/>
        <w:jc w:val="left"/>
      </w:pPr>
      <w:r>
        <w:br w:type="page"/>
      </w:r>
    </w:p>
    <w:p w14:paraId="6513E2A2" w14:textId="5AA47F2A" w:rsidR="00731F91" w:rsidRDefault="00731F91" w:rsidP="00731F91">
      <w:r>
        <w:lastRenderedPageBreak/>
        <w:t>На основе полученных экспериментальных данных можно сделать следующие заключения о работе исследуемых алгоритмов в условиях реального физического эксперимента:</w:t>
      </w:r>
    </w:p>
    <w:p w14:paraId="46EA50DF" w14:textId="77777777" w:rsidR="00731F91" w:rsidRDefault="00731F91" w:rsidP="00731F91">
      <w:r>
        <w:t>1. Оптимальность пути (Анализ длин маршрутов)</w:t>
      </w:r>
    </w:p>
    <w:p w14:paraId="262D43B2" w14:textId="77777777" w:rsidR="00731F91" w:rsidRDefault="00731F91" w:rsidP="00731F91">
      <w:r>
        <w:t xml:space="preserve">Алгоритмы A* и Двунаправленный </w:t>
      </w:r>
      <w:proofErr w:type="spellStart"/>
      <w:r>
        <w:t>Дейкстра</w:t>
      </w:r>
      <w:proofErr w:type="spellEnd"/>
      <w:r>
        <w:t xml:space="preserve"> продемонстрировали высокую оптимальность: их планируемые длины (3.023 м и 3.044 м соответственно) минимальны и практически совпадают. При этом фактическая длина пути почти идентична планируемой (разница составляет всего 4–5 мм), что говорит об отсутствии лишних маневров и высокой точности локального управления.</w:t>
      </w:r>
    </w:p>
    <w:p w14:paraId="318ABE7C" w14:textId="77777777" w:rsidR="00731F91" w:rsidRDefault="00731F91" w:rsidP="00731F91">
      <w:r>
        <w:t>В отличие от них, Жадный алгоритм (</w:t>
      </w:r>
      <w:proofErr w:type="spellStart"/>
      <w:r>
        <w:t>Greedy</w:t>
      </w:r>
      <w:proofErr w:type="spellEnd"/>
      <w:r>
        <w:t xml:space="preserve">) сформировал заметно более длинный маршрут (3.19 м), а фактическая длина оказалась еще больше (3.37 м). Разрыв между планом и фактом (около 18 см) указывает на то, что из-за </w:t>
      </w:r>
      <w:proofErr w:type="spellStart"/>
      <w:r>
        <w:t>субоптимальности</w:t>
      </w:r>
      <w:proofErr w:type="spellEnd"/>
      <w:r>
        <w:t xml:space="preserve"> геометрии пути системе управления приходилось постоянно корректировать курс, что физически увеличило пройденное расстояние. Это полностью подтверждает теоретический недостаток жадного алгоритма — отсутствие гарантии оптимальности.</w:t>
      </w:r>
    </w:p>
    <w:p w14:paraId="32BA6514" w14:textId="77777777" w:rsidR="00731F91" w:rsidRDefault="00731F91" w:rsidP="00731F91">
      <w:r>
        <w:t>2. Динамическая эффективность (Анализ времени)</w:t>
      </w:r>
    </w:p>
    <w:p w14:paraId="33C4756D" w14:textId="77777777" w:rsidR="00731F91" w:rsidRDefault="00731F91" w:rsidP="00731F91">
      <w:r>
        <w:t xml:space="preserve">Наилучшее время прохождения показал </w:t>
      </w:r>
      <w:proofErr w:type="spellStart"/>
      <w:r>
        <w:t>Bi-Dijkstra</w:t>
      </w:r>
      <w:proofErr w:type="spellEnd"/>
      <w:r>
        <w:t xml:space="preserve"> (27.74 с), чуть медленнее оказался A (28.03 с)*. Их оптимальные и предсказуемые траектории позволили роботу поддерживать высокую крейсерскую скорость без резких торможений.</w:t>
      </w:r>
    </w:p>
    <w:p w14:paraId="12D9A32D" w14:textId="77777777" w:rsidR="00731F91" w:rsidRDefault="00731F91" w:rsidP="00731F91">
      <w:proofErr w:type="spellStart"/>
      <w:r>
        <w:t>Greedy</w:t>
      </w:r>
      <w:proofErr w:type="spellEnd"/>
      <w:r>
        <w:t xml:space="preserve"> оказался самым медленным (29.75 с). Несмотря на то, что теоретически он строит путь быстрее (за счет упрощенной эвристики), физическое движение по этому пути заняло больше времени из-за необходимости частых кинематических перестроений и снижения скорости в точках резкого изменения направления.</w:t>
      </w:r>
    </w:p>
    <w:p w14:paraId="4255C140" w14:textId="77777777" w:rsidR="00731F91" w:rsidRDefault="00731F91" w:rsidP="00731F91">
      <w:r>
        <w:lastRenderedPageBreak/>
        <w:t>3. Качество отработки траектории (Анализ MSE и R²)</w:t>
      </w:r>
    </w:p>
    <w:p w14:paraId="6EE38E29" w14:textId="77777777" w:rsidR="00731F91" w:rsidRDefault="00731F91" w:rsidP="00731F91">
      <w:r>
        <w:t>Все три алгоритма показали выдающиеся значения коэффициента детерминации R² &gt; 0.998. Это доказывает, что разработанная система кинематического управления (расчет скоростей и компенсация угла маркера) является высоконадежной и стабильной: робот четко следует заданному вектору скорости независимо от того, какой алгоритм сформировал путь.</w:t>
      </w:r>
    </w:p>
    <w:p w14:paraId="72103D38" w14:textId="2AD1B9E6" w:rsidR="00376650" w:rsidRDefault="00731F91" w:rsidP="00731F91">
      <w:r>
        <w:t xml:space="preserve">Значения MSE для всех алгоритмов находятся в узком диапазоне (375–438 мм²). Если извлечь корень из этих значений, то среднее линейное отклонение робота от идеальной линии составит всего около 19–21 мм. Для мобильного робота диаметром 0.5 м на поле размером 2.2 м это является пренебрежимо малой погрешностью, обусловленной исключительно физическим проскальзыванием </w:t>
      </w:r>
      <w:proofErr w:type="spellStart"/>
      <w:r>
        <w:t>омниколес</w:t>
      </w:r>
      <w:proofErr w:type="spellEnd"/>
      <w:r>
        <w:t xml:space="preserve"> и погрешностями </w:t>
      </w:r>
      <w:proofErr w:type="spellStart"/>
      <w:r>
        <w:t>одометрии</w:t>
      </w:r>
      <w:proofErr w:type="spellEnd"/>
      <w:r>
        <w:t xml:space="preserve">. Примечательно, что </w:t>
      </w:r>
      <w:proofErr w:type="spellStart"/>
      <w:r>
        <w:t>Greedy</w:t>
      </w:r>
      <w:proofErr w:type="spellEnd"/>
      <w:r>
        <w:t xml:space="preserve"> показал минимальный MSE, однако, как было показано выше, это достигнуто ценой значительного удлинения общего пути и времени движения.</w:t>
      </w:r>
    </w:p>
    <w:p w14:paraId="07B7E023" w14:textId="77777777" w:rsidR="007B0437" w:rsidRDefault="007B0437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10" w:name="_Toc232501277"/>
      <w:r>
        <w:br w:type="page"/>
      </w:r>
    </w:p>
    <w:p w14:paraId="342EFA3E" w14:textId="1A674B13" w:rsidR="004D1800" w:rsidRDefault="00AA2F5C" w:rsidP="00AA2F5C">
      <w:pPr>
        <w:pStyle w:val="1"/>
      </w:pPr>
      <w:r>
        <w:lastRenderedPageBreak/>
        <w:t>Вывод</w:t>
      </w:r>
      <w:bookmarkEnd w:id="10"/>
    </w:p>
    <w:p w14:paraId="63B7B6C3" w14:textId="77777777" w:rsidR="001B1D28" w:rsidRDefault="001B1D28" w:rsidP="001B1D28">
      <w:r>
        <w:t>В результате выполнения лабораторной работы проведен сравнительный анализ трех алгоритмов планирования пути: A*, двунаправленного Дейкстры и жадного алгоритма (</w:t>
      </w:r>
      <w:proofErr w:type="spellStart"/>
      <w:r>
        <w:t>Greedy</w:t>
      </w:r>
      <w:proofErr w:type="spellEnd"/>
      <w:r>
        <w:t>).</w:t>
      </w:r>
    </w:p>
    <w:p w14:paraId="19EB4E21" w14:textId="77777777" w:rsidR="001B1D28" w:rsidRDefault="001B1D28" w:rsidP="001B1D28">
      <w:r>
        <w:t>На основе экспериментальных данных установлено, что для навигации в замкнутом полигоне со статическими препятствиями наиболее целесообразно использовать алгоритм A*. Он обеспечивает наилучший баланс между оптимальностью маршрута и временем движения, минимизируя физические затраты робота.</w:t>
      </w:r>
    </w:p>
    <w:p w14:paraId="7321020E" w14:textId="77777777" w:rsidR="001B1D28" w:rsidRDefault="001B1D28" w:rsidP="001B1D28">
      <w:r>
        <w:t>Двунаправленный алгоритм Дейкстры выступает равноценной альтернативой: он гарантирует строгую математическую оптимальность без использования эвристик, демонстрируя сопоставимые с A* показатели скорости (~27.7 с) и высокой точности следования траектории (R² &gt; 0.998).</w:t>
      </w:r>
    </w:p>
    <w:p w14:paraId="3437DFB5" w14:textId="58575136" w:rsidR="001B1D28" w:rsidRDefault="001B1D28" w:rsidP="001B1D28">
      <w:r>
        <w:t xml:space="preserve">Жадный алгоритм, несмотря на высокую скорость вычислений и хорошую </w:t>
      </w:r>
      <w:proofErr w:type="spellStart"/>
      <w:r>
        <w:t>отрабатываемость</w:t>
      </w:r>
      <w:proofErr w:type="spellEnd"/>
      <w:r>
        <w:t xml:space="preserve"> системой управления (R² = 0.9991), формирует </w:t>
      </w:r>
      <w:proofErr w:type="spellStart"/>
      <w:r>
        <w:t>субоптимальные</w:t>
      </w:r>
      <w:proofErr w:type="spellEnd"/>
      <w:r>
        <w:t>, извилистые траектории. Это приводит к значительному увеличению фактической длины пути и общего времени движения, что делает его применение нецелесообразным в задачах, где критична общая эффективность маршрута.</w:t>
      </w:r>
    </w:p>
    <w:p w14:paraId="21E521EB" w14:textId="75AACAED" w:rsidR="005C0CBA" w:rsidRDefault="005C0CBA" w:rsidP="001B1D28">
      <w:proofErr w:type="spellStart"/>
      <w:r>
        <w:t>GitHub</w:t>
      </w:r>
      <w:proofErr w:type="spellEnd"/>
      <w:r>
        <w:t>-репозиторий с программным кодом и файлом “README.md” расположен по ссылке</w:t>
      </w:r>
      <w:r w:rsidR="0020144C">
        <w:t xml:space="preserve">: </w:t>
      </w:r>
      <w:r w:rsidR="0020144C" w:rsidRPr="0020144C">
        <w:t>https://github.com/heigan/Mobile-Robot-LB</w:t>
      </w:r>
    </w:p>
    <w:p w14:paraId="7AFB1E0E" w14:textId="6E52EBAA" w:rsidR="005C0CBA" w:rsidRPr="005C0CBA" w:rsidRDefault="005C0CBA" w:rsidP="005C0CBA">
      <w:r>
        <w:t>Поставленные цели лабораторной работы были достигнуты.</w:t>
      </w:r>
    </w:p>
    <w:sectPr w:rsidR="005C0CBA" w:rsidRPr="005C0CBA" w:rsidSect="00DD683D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06F67" w14:textId="77777777" w:rsidR="00593393" w:rsidRDefault="00593393" w:rsidP="00DD683D">
      <w:pPr>
        <w:spacing w:after="0" w:line="240" w:lineRule="auto"/>
      </w:pPr>
      <w:r>
        <w:separator/>
      </w:r>
    </w:p>
  </w:endnote>
  <w:endnote w:type="continuationSeparator" w:id="0">
    <w:p w14:paraId="620D61A6" w14:textId="77777777" w:rsidR="00593393" w:rsidRDefault="00593393" w:rsidP="00DD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6779894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7767A62E" w14:textId="77777777" w:rsidR="00DD683D" w:rsidRPr="00DD683D" w:rsidRDefault="00DD683D">
        <w:pPr>
          <w:pStyle w:val="af0"/>
          <w:jc w:val="center"/>
          <w:rPr>
            <w:rFonts w:cs="Arial"/>
          </w:rPr>
        </w:pPr>
        <w:r w:rsidRPr="00DD683D">
          <w:rPr>
            <w:rFonts w:cs="Arial"/>
          </w:rPr>
          <w:fldChar w:fldCharType="begin"/>
        </w:r>
        <w:r w:rsidRPr="00DD683D">
          <w:rPr>
            <w:rFonts w:cs="Arial"/>
          </w:rPr>
          <w:instrText>PAGE   \* MERGEFORMAT</w:instrText>
        </w:r>
        <w:r w:rsidRPr="00DD683D">
          <w:rPr>
            <w:rFonts w:cs="Arial"/>
          </w:rPr>
          <w:fldChar w:fldCharType="separate"/>
        </w:r>
        <w:r w:rsidRPr="00DD683D">
          <w:rPr>
            <w:rFonts w:cs="Arial"/>
          </w:rPr>
          <w:t>2</w:t>
        </w:r>
        <w:r w:rsidRPr="00DD683D">
          <w:rPr>
            <w:rFonts w:cs="Arial"/>
          </w:rPr>
          <w:fldChar w:fldCharType="end"/>
        </w:r>
      </w:p>
    </w:sdtContent>
  </w:sdt>
  <w:p w14:paraId="5E5F39F4" w14:textId="77777777" w:rsidR="00DD683D" w:rsidRDefault="00DD683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0A32" w14:textId="77777777" w:rsidR="00EF3AC2" w:rsidRPr="00EF3AC2" w:rsidRDefault="00EF3AC2" w:rsidP="00EF3AC2">
    <w:pPr>
      <w:spacing w:line="259" w:lineRule="auto"/>
      <w:ind w:firstLine="0"/>
      <w:jc w:val="center"/>
      <w:rPr>
        <w:rFonts w:cs="Arial"/>
        <w:szCs w:val="24"/>
      </w:rPr>
    </w:pPr>
    <w:r w:rsidRPr="00E810EF">
      <w:rPr>
        <w:rFonts w:cs="Arial"/>
        <w:szCs w:val="24"/>
      </w:rPr>
      <w:t>Томск – 202</w:t>
    </w:r>
    <w:r>
      <w:rPr>
        <w:rFonts w:cs="Arial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4E94A" w14:textId="77777777" w:rsidR="00593393" w:rsidRDefault="00593393" w:rsidP="00DD683D">
      <w:pPr>
        <w:spacing w:after="0" w:line="240" w:lineRule="auto"/>
      </w:pPr>
      <w:r>
        <w:separator/>
      </w:r>
    </w:p>
  </w:footnote>
  <w:footnote w:type="continuationSeparator" w:id="0">
    <w:p w14:paraId="2D1F2C66" w14:textId="77777777" w:rsidR="00593393" w:rsidRDefault="00593393" w:rsidP="00DD683D">
      <w:pPr>
        <w:spacing w:after="0" w:line="240" w:lineRule="auto"/>
      </w:pPr>
      <w:r>
        <w:continuationSeparator/>
      </w:r>
    </w:p>
  </w:footnote>
  <w:footnote w:id="1">
    <w:p w14:paraId="4A8882D4" w14:textId="14D62E3F" w:rsidR="00397DC1" w:rsidRPr="00397DC1" w:rsidRDefault="00397DC1">
      <w:pPr>
        <w:pStyle w:val="af5"/>
      </w:pPr>
      <w:r>
        <w:rPr>
          <w:rStyle w:val="af7"/>
        </w:rPr>
        <w:footnoteRef/>
      </w:r>
      <w:r>
        <w:t xml:space="preserve"> </w:t>
      </w:r>
      <w:r>
        <w:rPr>
          <w:lang w:val="en-US"/>
        </w:rPr>
        <w:t>HSV</w:t>
      </w:r>
      <w:r>
        <w:t xml:space="preserve"> </w:t>
      </w:r>
      <w:r w:rsidRPr="00397DC1">
        <w:rPr>
          <w:lang w:val="en-US"/>
        </w:rPr>
        <w:t>HSV</w:t>
      </w:r>
      <w:r w:rsidRPr="00397DC1">
        <w:t xml:space="preserve"> (англ. </w:t>
      </w:r>
      <w:r w:rsidRPr="00397DC1">
        <w:rPr>
          <w:lang w:val="en-US"/>
        </w:rPr>
        <w:t>Hue</w:t>
      </w:r>
      <w:r w:rsidRPr="00397DC1">
        <w:t xml:space="preserve">, </w:t>
      </w:r>
      <w:r w:rsidRPr="00397DC1">
        <w:rPr>
          <w:lang w:val="en-US"/>
        </w:rPr>
        <w:t>Saturation</w:t>
      </w:r>
      <w:r w:rsidRPr="00397DC1">
        <w:t xml:space="preserve">, </w:t>
      </w:r>
      <w:r w:rsidRPr="00397DC1">
        <w:rPr>
          <w:lang w:val="en-US"/>
        </w:rPr>
        <w:t>Value</w:t>
      </w:r>
      <w:r w:rsidRPr="00397DC1">
        <w:t xml:space="preserve"> — тон, насыщенность, значение) — цветовая модель</w:t>
      </w:r>
      <w:r>
        <w:t>,</w:t>
      </w:r>
      <w:r w:rsidR="00C22DE8">
        <w:t xml:space="preserve"> </w:t>
      </w:r>
      <w:r>
        <w:t xml:space="preserve">в </w:t>
      </w:r>
      <w:r w:rsidRPr="00397DC1">
        <w:t>которой координатами цвета являются</w:t>
      </w:r>
      <w:r>
        <w:t xml:space="preserve">: </w:t>
      </w:r>
      <w:r w:rsidRPr="00397DC1">
        <w:t>цветовой тон</w:t>
      </w:r>
      <w:r>
        <w:t xml:space="preserve">, </w:t>
      </w:r>
      <w:r w:rsidRPr="00397DC1">
        <w:t>насыщенность</w:t>
      </w:r>
      <w:r>
        <w:t xml:space="preserve"> и яркость</w:t>
      </w:r>
      <w:r w:rsidR="00C22DE8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470"/>
    <w:multiLevelType w:val="hybridMultilevel"/>
    <w:tmpl w:val="8D7E7DFC"/>
    <w:lvl w:ilvl="0" w:tplc="85A0C4D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52444F"/>
    <w:multiLevelType w:val="hybridMultilevel"/>
    <w:tmpl w:val="8B386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CE746D"/>
    <w:multiLevelType w:val="hybridMultilevel"/>
    <w:tmpl w:val="72AEEF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B36416"/>
    <w:multiLevelType w:val="hybridMultilevel"/>
    <w:tmpl w:val="77FC9374"/>
    <w:lvl w:ilvl="0" w:tplc="906847E4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5B35F3"/>
    <w:multiLevelType w:val="hybridMultilevel"/>
    <w:tmpl w:val="D960CDF6"/>
    <w:lvl w:ilvl="0" w:tplc="71FA017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541EEC"/>
    <w:multiLevelType w:val="hybridMultilevel"/>
    <w:tmpl w:val="B04C04C2"/>
    <w:lvl w:ilvl="0" w:tplc="7E6C5A4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56B0229"/>
    <w:multiLevelType w:val="hybridMultilevel"/>
    <w:tmpl w:val="B09E46E8"/>
    <w:lvl w:ilvl="0" w:tplc="B442F01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8460ABA"/>
    <w:multiLevelType w:val="hybridMultilevel"/>
    <w:tmpl w:val="A86E28F6"/>
    <w:lvl w:ilvl="0" w:tplc="ADC25DF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1F76011"/>
    <w:multiLevelType w:val="hybridMultilevel"/>
    <w:tmpl w:val="51EE92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25D3AD7"/>
    <w:multiLevelType w:val="hybridMultilevel"/>
    <w:tmpl w:val="14AA159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A76939"/>
    <w:multiLevelType w:val="hybridMultilevel"/>
    <w:tmpl w:val="DB24B112"/>
    <w:lvl w:ilvl="0" w:tplc="3FEC8E2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BE5EB5"/>
    <w:multiLevelType w:val="hybridMultilevel"/>
    <w:tmpl w:val="DD3CD9F4"/>
    <w:lvl w:ilvl="0" w:tplc="AC7EC96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5CB506D"/>
    <w:multiLevelType w:val="hybridMultilevel"/>
    <w:tmpl w:val="C9208E5C"/>
    <w:lvl w:ilvl="0" w:tplc="E51885C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2B4019"/>
    <w:multiLevelType w:val="hybridMultilevel"/>
    <w:tmpl w:val="8430C2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633BA2"/>
    <w:multiLevelType w:val="hybridMultilevel"/>
    <w:tmpl w:val="EF509444"/>
    <w:lvl w:ilvl="0" w:tplc="4EE641F6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346389"/>
    <w:multiLevelType w:val="hybridMultilevel"/>
    <w:tmpl w:val="27F8A05A"/>
    <w:lvl w:ilvl="0" w:tplc="E1CA9916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F4B2538"/>
    <w:multiLevelType w:val="hybridMultilevel"/>
    <w:tmpl w:val="C652DCF4"/>
    <w:lvl w:ilvl="0" w:tplc="6696089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57675589">
    <w:abstractNumId w:val="9"/>
  </w:num>
  <w:num w:numId="2" w16cid:durableId="376467509">
    <w:abstractNumId w:val="13"/>
  </w:num>
  <w:num w:numId="3" w16cid:durableId="1507747208">
    <w:abstractNumId w:val="8"/>
  </w:num>
  <w:num w:numId="4" w16cid:durableId="1488740629">
    <w:abstractNumId w:val="5"/>
  </w:num>
  <w:num w:numId="5" w16cid:durableId="1599560206">
    <w:abstractNumId w:val="2"/>
  </w:num>
  <w:num w:numId="6" w16cid:durableId="1284144615">
    <w:abstractNumId w:val="7"/>
  </w:num>
  <w:num w:numId="7" w16cid:durableId="1600602993">
    <w:abstractNumId w:val="3"/>
  </w:num>
  <w:num w:numId="8" w16cid:durableId="460466194">
    <w:abstractNumId w:val="6"/>
  </w:num>
  <w:num w:numId="9" w16cid:durableId="199323297">
    <w:abstractNumId w:val="12"/>
  </w:num>
  <w:num w:numId="10" w16cid:durableId="89356336">
    <w:abstractNumId w:val="4"/>
  </w:num>
  <w:num w:numId="11" w16cid:durableId="1954092790">
    <w:abstractNumId w:val="1"/>
  </w:num>
  <w:num w:numId="12" w16cid:durableId="2138059268">
    <w:abstractNumId w:val="10"/>
  </w:num>
  <w:num w:numId="13" w16cid:durableId="2043088139">
    <w:abstractNumId w:val="0"/>
  </w:num>
  <w:num w:numId="14" w16cid:durableId="1589345624">
    <w:abstractNumId w:val="15"/>
  </w:num>
  <w:num w:numId="15" w16cid:durableId="896090055">
    <w:abstractNumId w:val="11"/>
  </w:num>
  <w:num w:numId="16" w16cid:durableId="1919709044">
    <w:abstractNumId w:val="16"/>
  </w:num>
  <w:num w:numId="17" w16cid:durableId="13024626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92"/>
    <w:rsid w:val="000031B7"/>
    <w:rsid w:val="000167B2"/>
    <w:rsid w:val="00035B22"/>
    <w:rsid w:val="00054165"/>
    <w:rsid w:val="000759F3"/>
    <w:rsid w:val="000A39E4"/>
    <w:rsid w:val="000B08B1"/>
    <w:rsid w:val="000B1042"/>
    <w:rsid w:val="000B14B2"/>
    <w:rsid w:val="00113F5D"/>
    <w:rsid w:val="001170C3"/>
    <w:rsid w:val="00153F59"/>
    <w:rsid w:val="00157402"/>
    <w:rsid w:val="00166C76"/>
    <w:rsid w:val="00175A63"/>
    <w:rsid w:val="001A020F"/>
    <w:rsid w:val="001A59A6"/>
    <w:rsid w:val="001B1D28"/>
    <w:rsid w:val="001E1CDA"/>
    <w:rsid w:val="0020144C"/>
    <w:rsid w:val="00204162"/>
    <w:rsid w:val="0025118D"/>
    <w:rsid w:val="00251CAD"/>
    <w:rsid w:val="00265D2C"/>
    <w:rsid w:val="00290642"/>
    <w:rsid w:val="002D4BCE"/>
    <w:rsid w:val="002F3126"/>
    <w:rsid w:val="00354076"/>
    <w:rsid w:val="003569E1"/>
    <w:rsid w:val="00374A04"/>
    <w:rsid w:val="00376650"/>
    <w:rsid w:val="0039182C"/>
    <w:rsid w:val="00397DC1"/>
    <w:rsid w:val="003B1E15"/>
    <w:rsid w:val="003C1107"/>
    <w:rsid w:val="003C41A5"/>
    <w:rsid w:val="00490236"/>
    <w:rsid w:val="004B7A4E"/>
    <w:rsid w:val="004B7F7D"/>
    <w:rsid w:val="004C6303"/>
    <w:rsid w:val="004D1800"/>
    <w:rsid w:val="004E4269"/>
    <w:rsid w:val="00554B1B"/>
    <w:rsid w:val="00591072"/>
    <w:rsid w:val="00593393"/>
    <w:rsid w:val="005973A2"/>
    <w:rsid w:val="005C0CBA"/>
    <w:rsid w:val="005C40CE"/>
    <w:rsid w:val="005E5086"/>
    <w:rsid w:val="005F72C6"/>
    <w:rsid w:val="00620E3E"/>
    <w:rsid w:val="006238C4"/>
    <w:rsid w:val="00631486"/>
    <w:rsid w:val="00664D4F"/>
    <w:rsid w:val="00671A01"/>
    <w:rsid w:val="00681A37"/>
    <w:rsid w:val="006822EB"/>
    <w:rsid w:val="006957DF"/>
    <w:rsid w:val="006B35F7"/>
    <w:rsid w:val="006F41E7"/>
    <w:rsid w:val="0070548A"/>
    <w:rsid w:val="00707E16"/>
    <w:rsid w:val="007246E4"/>
    <w:rsid w:val="00731F91"/>
    <w:rsid w:val="00732E9A"/>
    <w:rsid w:val="00752386"/>
    <w:rsid w:val="00762DC8"/>
    <w:rsid w:val="00786C15"/>
    <w:rsid w:val="007978BB"/>
    <w:rsid w:val="007B0437"/>
    <w:rsid w:val="007B238B"/>
    <w:rsid w:val="007C08CB"/>
    <w:rsid w:val="007D77F8"/>
    <w:rsid w:val="007F2441"/>
    <w:rsid w:val="007F2FAE"/>
    <w:rsid w:val="008023A0"/>
    <w:rsid w:val="0081395A"/>
    <w:rsid w:val="0082124D"/>
    <w:rsid w:val="00847101"/>
    <w:rsid w:val="008504AA"/>
    <w:rsid w:val="0086094D"/>
    <w:rsid w:val="008941F8"/>
    <w:rsid w:val="008A0A4E"/>
    <w:rsid w:val="008A67FB"/>
    <w:rsid w:val="008C4FC9"/>
    <w:rsid w:val="008C6143"/>
    <w:rsid w:val="008E7F17"/>
    <w:rsid w:val="0092796A"/>
    <w:rsid w:val="00936E97"/>
    <w:rsid w:val="00943177"/>
    <w:rsid w:val="00946BA6"/>
    <w:rsid w:val="00955D31"/>
    <w:rsid w:val="009B27A6"/>
    <w:rsid w:val="009B2A76"/>
    <w:rsid w:val="009E3BDE"/>
    <w:rsid w:val="009F5F7C"/>
    <w:rsid w:val="00A21FAF"/>
    <w:rsid w:val="00A25309"/>
    <w:rsid w:val="00A54A9D"/>
    <w:rsid w:val="00A63D27"/>
    <w:rsid w:val="00A76DBD"/>
    <w:rsid w:val="00AA2F5C"/>
    <w:rsid w:val="00AA7125"/>
    <w:rsid w:val="00AB6633"/>
    <w:rsid w:val="00AD7274"/>
    <w:rsid w:val="00AE3AF9"/>
    <w:rsid w:val="00B219BB"/>
    <w:rsid w:val="00B22ACE"/>
    <w:rsid w:val="00B52605"/>
    <w:rsid w:val="00BA455E"/>
    <w:rsid w:val="00BB1A16"/>
    <w:rsid w:val="00BB68E2"/>
    <w:rsid w:val="00BE2E7F"/>
    <w:rsid w:val="00BF0E28"/>
    <w:rsid w:val="00BF350F"/>
    <w:rsid w:val="00C22DE8"/>
    <w:rsid w:val="00C31FEA"/>
    <w:rsid w:val="00C32D55"/>
    <w:rsid w:val="00D04E3A"/>
    <w:rsid w:val="00D153B5"/>
    <w:rsid w:val="00D47B0D"/>
    <w:rsid w:val="00D632E2"/>
    <w:rsid w:val="00D65C58"/>
    <w:rsid w:val="00D67292"/>
    <w:rsid w:val="00D73F0D"/>
    <w:rsid w:val="00D86F6D"/>
    <w:rsid w:val="00DA0FE9"/>
    <w:rsid w:val="00DA184A"/>
    <w:rsid w:val="00DD683D"/>
    <w:rsid w:val="00DD7F99"/>
    <w:rsid w:val="00DF7E71"/>
    <w:rsid w:val="00E02842"/>
    <w:rsid w:val="00E104E1"/>
    <w:rsid w:val="00E31E56"/>
    <w:rsid w:val="00E3551D"/>
    <w:rsid w:val="00E42308"/>
    <w:rsid w:val="00E471FD"/>
    <w:rsid w:val="00E70503"/>
    <w:rsid w:val="00E810EF"/>
    <w:rsid w:val="00ED0B14"/>
    <w:rsid w:val="00ED587C"/>
    <w:rsid w:val="00EF3AC2"/>
    <w:rsid w:val="00F71EA1"/>
    <w:rsid w:val="00F8270B"/>
    <w:rsid w:val="00F932CB"/>
    <w:rsid w:val="00FA3C53"/>
    <w:rsid w:val="00FD1C70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F286"/>
  <w15:chartTrackingRefBased/>
  <w15:docId w15:val="{F471AFFE-A006-4D99-9E74-D7618CEE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AC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08B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F5C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0C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9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9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9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9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9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9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08B1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B08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A2F5C"/>
    <w:rPr>
      <w:rFonts w:ascii="Times New Roman" w:eastAsiaTheme="majorEastAsia" w:hAnsi="Times New Roman" w:cstheme="majorBidi"/>
      <w:i/>
      <w:color w:val="000000" w:themeColor="text1"/>
      <w:sz w:val="28"/>
      <w:szCs w:val="26"/>
    </w:rPr>
  </w:style>
  <w:style w:type="paragraph" w:styleId="a4">
    <w:name w:val="Subtitle"/>
    <w:basedOn w:val="a"/>
    <w:next w:val="a"/>
    <w:link w:val="a5"/>
    <w:uiPriority w:val="11"/>
    <w:qFormat/>
    <w:rsid w:val="000B08B1"/>
    <w:pPr>
      <w:numPr>
        <w:ilvl w:val="1"/>
      </w:numPr>
      <w:ind w:left="709" w:firstLine="709"/>
    </w:pPr>
    <w:rPr>
      <w:rFonts w:eastAsiaTheme="minorEastAsia"/>
      <w:color w:val="000000" w:themeColor="text1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B08B1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5C40CE"/>
    <w:rPr>
      <w:rFonts w:ascii="Arial" w:eastAsiaTheme="majorEastAsia" w:hAnsi="Arial" w:cstheme="majorBidi"/>
      <w:color w:val="000000" w:themeColor="text1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96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2796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279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279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279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2796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92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2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92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96A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1170C3"/>
    <w:pPr>
      <w:contextualSpacing/>
    </w:pPr>
  </w:style>
  <w:style w:type="character" w:styleId="a9">
    <w:name w:val="Intense Emphasis"/>
    <w:basedOn w:val="a0"/>
    <w:uiPriority w:val="21"/>
    <w:qFormat/>
    <w:rsid w:val="0092796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2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2796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92796A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92796A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D683D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D683D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4D180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A39E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A39E4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0A39E4"/>
    <w:rPr>
      <w:color w:val="0563C1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AB6633"/>
    <w:pPr>
      <w:spacing w:after="200" w:line="240" w:lineRule="auto"/>
      <w:jc w:val="center"/>
    </w:pPr>
    <w:rPr>
      <w:iCs/>
      <w:color w:val="000000" w:themeColor="text1"/>
      <w:szCs w:val="18"/>
    </w:rPr>
  </w:style>
  <w:style w:type="paragraph" w:styleId="af5">
    <w:name w:val="footnote text"/>
    <w:basedOn w:val="a"/>
    <w:link w:val="af6"/>
    <w:uiPriority w:val="99"/>
    <w:semiHidden/>
    <w:unhideWhenUsed/>
    <w:rsid w:val="00397DC1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397DC1"/>
    <w:rPr>
      <w:rFonts w:ascii="Times New Roman" w:hAnsi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397DC1"/>
    <w:rPr>
      <w:vertAlign w:val="superscript"/>
    </w:rPr>
  </w:style>
  <w:style w:type="character" w:styleId="af8">
    <w:name w:val="Placeholder Text"/>
    <w:basedOn w:val="a0"/>
    <w:uiPriority w:val="99"/>
    <w:semiHidden/>
    <w:rsid w:val="00204162"/>
    <w:rPr>
      <w:color w:val="666666"/>
    </w:rPr>
  </w:style>
  <w:style w:type="character" w:customStyle="1" w:styleId="qwen-markdown-text">
    <w:name w:val="qwen-markdown-text"/>
    <w:basedOn w:val="a0"/>
    <w:rsid w:val="00B52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cuments\&#1053;&#1072;&#1089;&#1090;&#1088;&#1072;&#1080;&#1074;&#1072;&#1077;&#1084;&#1099;&#1077;%20&#1096;&#1072;&#1073;&#1083;&#1086;&#1085;&#1099;%20Office\&#1058;&#1055;&#1059;_&#1051;&#104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D1F4-07E2-4379-AD0A-52A7460C5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ТПУ_ЛБ.dotx</Template>
  <TotalTime>40</TotalTime>
  <Pages>20</Pages>
  <Words>3168</Words>
  <Characters>18059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Алекей Лащёнов</cp:lastModifiedBy>
  <cp:revision>15</cp:revision>
  <dcterms:created xsi:type="dcterms:W3CDTF">2026-06-16T08:29:00Z</dcterms:created>
  <dcterms:modified xsi:type="dcterms:W3CDTF">2026-06-16T10:18:00Z</dcterms:modified>
</cp:coreProperties>
</file>